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EB33F" w14:textId="5D1359B6" w:rsidR="004B7E44" w:rsidRDefault="00333FA7" w:rsidP="00333FA7">
      <w:pPr>
        <w:ind w:left="-1134" w:right="-1152"/>
      </w:pPr>
      <w:r>
        <w:rPr>
          <w:noProof/>
          <w:lang w:bidi="es-ES"/>
        </w:rPr>
        <w:drawing>
          <wp:anchor distT="0" distB="0" distL="114300" distR="114300" simplePos="0" relativeHeight="251658240" behindDoc="1" locked="1" layoutInCell="1" allowOverlap="1" wp14:anchorId="70A15CC6" wp14:editId="57C64B95">
            <wp:simplePos x="0" y="0"/>
            <wp:positionH relativeFrom="column">
              <wp:posOffset>-890270</wp:posOffset>
            </wp:positionH>
            <wp:positionV relativeFrom="page">
              <wp:posOffset>-831850</wp:posOffset>
            </wp:positionV>
            <wp:extent cx="10853420" cy="14406880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3420" cy="144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F662F" w14:textId="6FC30C9A" w:rsidR="004B7E44" w:rsidRDefault="00636779">
      <w:pPr>
        <w:spacing w:after="200"/>
      </w:pPr>
      <w:r>
        <w:rPr>
          <w:noProof/>
          <w:lang w:bidi="es-ES"/>
        </w:rPr>
        <w:drawing>
          <wp:anchor distT="0" distB="0" distL="114300" distR="114300" simplePos="0" relativeHeight="251664384" behindDoc="0" locked="0" layoutInCell="1" allowOverlap="1" wp14:anchorId="1919F2D0" wp14:editId="54767089">
            <wp:simplePos x="0" y="0"/>
            <wp:positionH relativeFrom="column">
              <wp:posOffset>3390104</wp:posOffset>
            </wp:positionH>
            <wp:positionV relativeFrom="page">
              <wp:posOffset>7942354</wp:posOffset>
            </wp:positionV>
            <wp:extent cx="532263" cy="650045"/>
            <wp:effectExtent l="0" t="0" r="1270" b="0"/>
            <wp:wrapNone/>
            <wp:docPr id="76791384" name="Imagen 7" descr="Una caricatura de una person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1384" name="Imagen 7" descr="Una caricatura de una persona&#10;&#10;Descripción generada automáticamente con confianza medi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87" cy="66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bidi="es-ES"/>
        </w:rPr>
        <w:drawing>
          <wp:anchor distT="0" distB="0" distL="114300" distR="114300" simplePos="0" relativeHeight="251663360" behindDoc="0" locked="0" layoutInCell="1" allowOverlap="1" wp14:anchorId="025BA6D0" wp14:editId="5801B480">
            <wp:simplePos x="0" y="0"/>
            <wp:positionH relativeFrom="column">
              <wp:posOffset>3246755</wp:posOffset>
            </wp:positionH>
            <wp:positionV relativeFrom="page">
              <wp:posOffset>7266940</wp:posOffset>
            </wp:positionV>
            <wp:extent cx="806913" cy="620973"/>
            <wp:effectExtent l="0" t="0" r="0" b="8255"/>
            <wp:wrapNone/>
            <wp:docPr id="206461220" name="Imagen 6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1220" name="Imagen 6" descr="Imagen que contiene Logotipo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913" cy="620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3F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B633AF" wp14:editId="4B7ADC06">
                <wp:simplePos x="0" y="0"/>
                <wp:positionH relativeFrom="column">
                  <wp:posOffset>3307080</wp:posOffset>
                </wp:positionH>
                <wp:positionV relativeFrom="paragraph">
                  <wp:posOffset>5521960</wp:posOffset>
                </wp:positionV>
                <wp:extent cx="2969895" cy="2590800"/>
                <wp:effectExtent l="0" t="0" r="1905" b="0"/>
                <wp:wrapNone/>
                <wp:docPr id="71923072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9895" cy="2590800"/>
                        </a:xfrm>
                        <a:prstGeom prst="rect">
                          <a:avLst/>
                        </a:prstGeom>
                        <a:solidFill>
                          <a:srgbClr val="EBD9B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856965" w14:textId="6A32E8C0" w:rsidR="00636779" w:rsidRPr="00FB67C4" w:rsidRDefault="00FB67C4" w:rsidP="00636779">
                            <w:pPr>
                              <w:jc w:val="right"/>
                              <w:rPr>
                                <w:rFonts w:ascii="Book Antiqua" w:hAnsi="Book Antiqua"/>
                                <w:color w:val="161718" w:themeColor="text1"/>
                              </w:rPr>
                            </w:pPr>
                            <w:r w:rsidRPr="00FB67C4"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 xml:space="preserve">GRUPO </w:t>
                            </w:r>
                            <w:r w:rsidR="00101C81"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>113</w:t>
                            </w:r>
                          </w:p>
                          <w:p w14:paraId="3DC20324" w14:textId="77777777" w:rsidR="00FB67C4" w:rsidRDefault="00FB67C4">
                            <w:pPr>
                              <w:rPr>
                                <w:rFonts w:ascii="Book Antiqua" w:hAnsi="Book Antiqua"/>
                                <w:color w:val="161718" w:themeColor="text1"/>
                              </w:rPr>
                            </w:pPr>
                            <w:r w:rsidRPr="00FB67C4"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>Adrián Sacks Nogal</w:t>
                            </w:r>
                          </w:p>
                          <w:p w14:paraId="4BC411D6" w14:textId="1D687147" w:rsidR="00FB67C4" w:rsidRPr="00FB67C4" w:rsidRDefault="00101C81">
                            <w:pPr>
                              <w:rPr>
                                <w:rFonts w:ascii="Book Antiqua" w:hAnsi="Book Antiqua"/>
                                <w:color w:val="161718" w:themeColor="text1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>Alejandro de Hermenegildo</w:t>
                            </w:r>
                          </w:p>
                          <w:p w14:paraId="752362ED" w14:textId="686DDB25" w:rsidR="00FB67C4" w:rsidRDefault="00101C81">
                            <w:pPr>
                              <w:rPr>
                                <w:rFonts w:ascii="Book Antiqua" w:hAnsi="Book Antiqua"/>
                                <w:color w:val="161718" w:themeColor="text1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161718" w:themeColor="text1"/>
                              </w:rPr>
                              <w:t>Javier Vivancos Gamo</w:t>
                            </w:r>
                          </w:p>
                          <w:p w14:paraId="54A9C9F4" w14:textId="77777777" w:rsidR="005213F0" w:rsidRDefault="00FB67C4" w:rsidP="00FB67C4">
                            <w:pPr>
                              <w:jc w:val="center"/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</w:pPr>
                            <w:r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>Entrega 1:</w:t>
                            </w:r>
                            <w:r w:rsidR="005213F0"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 </w:t>
                            </w:r>
                          </w:p>
                          <w:p w14:paraId="1AB67C8A" w14:textId="05123FF8" w:rsidR="005213F0" w:rsidRDefault="00636779" w:rsidP="00FB67C4">
                            <w:pPr>
                              <w:jc w:val="center"/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  </w:t>
                            </w:r>
                            <w:r w:rsidR="005213F0"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>Analizador Léxico</w:t>
                            </w:r>
                          </w:p>
                          <w:p w14:paraId="6B3AACDF" w14:textId="77777777" w:rsidR="005213F0" w:rsidRDefault="005213F0" w:rsidP="00FB67C4">
                            <w:pPr>
                              <w:jc w:val="center"/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</w:pPr>
                            <w:r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 y </w:t>
                            </w:r>
                          </w:p>
                          <w:p w14:paraId="44C561C0" w14:textId="5AAA72C4" w:rsidR="00FB67C4" w:rsidRPr="005213F0" w:rsidRDefault="00636779" w:rsidP="00FB67C4">
                            <w:pPr>
                              <w:jc w:val="center"/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  </w:t>
                            </w:r>
                            <w:r w:rsidR="005213F0"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 xml:space="preserve">Tabla de </w:t>
                            </w:r>
                            <w:r w:rsid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>S</w:t>
                            </w:r>
                            <w:r w:rsidR="005213F0" w:rsidRPr="005213F0">
                              <w:rPr>
                                <w:rFonts w:ascii="Book Antiqua" w:hAnsi="Book Antiqua"/>
                                <w:color w:val="161718" w:themeColor="text1"/>
                                <w:sz w:val="32"/>
                                <w:szCs w:val="24"/>
                              </w:rPr>
                              <w:t>ímbolos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B633A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260.4pt;margin-top:434.8pt;width:233.85pt;height:20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" fillcolor="#ebd9bb" stroked="f" strokeweight=".5pt">
                <v:textbox>
                  <w:txbxContent>
                    <w:p w14:paraId="03856965" w14:textId="6A32E8C0" w:rsidR="00636779" w:rsidRPr="00FB67C4" w:rsidRDefault="00FB67C4" w:rsidP="00636779">
                      <w:pPr>
                        <w:jc w:val="right"/>
                        <w:rPr>
                          <w:rFonts w:ascii="Book Antiqua" w:hAnsi="Book Antiqua"/>
                          <w:color w:val="161718" w:themeColor="text1"/>
                        </w:rPr>
                      </w:pPr>
                      <w:r w:rsidRPr="00FB67C4">
                        <w:rPr>
                          <w:rFonts w:ascii="Book Antiqua" w:hAnsi="Book Antiqua"/>
                          <w:color w:val="161718" w:themeColor="text1"/>
                        </w:rPr>
                        <w:t xml:space="preserve">GRUPO </w:t>
                      </w:r>
                      <w:r w:rsidR="00101C81">
                        <w:rPr>
                          <w:rFonts w:ascii="Book Antiqua" w:hAnsi="Book Antiqua"/>
                          <w:color w:val="161718" w:themeColor="text1"/>
                        </w:rPr>
                        <w:t>113</w:t>
                      </w:r>
                    </w:p>
                    <w:p w14:paraId="3DC20324" w14:textId="77777777" w:rsidR="00FB67C4" w:rsidRDefault="00FB67C4">
                      <w:pPr>
                        <w:rPr>
                          <w:rFonts w:ascii="Book Antiqua" w:hAnsi="Book Antiqua"/>
                          <w:color w:val="161718" w:themeColor="text1"/>
                        </w:rPr>
                      </w:pPr>
                      <w:r w:rsidRPr="00FB67C4">
                        <w:rPr>
                          <w:rFonts w:ascii="Book Antiqua" w:hAnsi="Book Antiqua"/>
                          <w:color w:val="161718" w:themeColor="text1"/>
                        </w:rPr>
                        <w:t>Adrián Sacks Nogal</w:t>
                      </w:r>
                    </w:p>
                    <w:p w14:paraId="4BC411D6" w14:textId="1D687147" w:rsidR="00FB67C4" w:rsidRPr="00FB67C4" w:rsidRDefault="00101C81">
                      <w:pPr>
                        <w:rPr>
                          <w:rFonts w:ascii="Book Antiqua" w:hAnsi="Book Antiqua"/>
                          <w:color w:val="161718" w:themeColor="text1"/>
                        </w:rPr>
                      </w:pPr>
                      <w:r>
                        <w:rPr>
                          <w:rFonts w:ascii="Book Antiqua" w:hAnsi="Book Antiqua"/>
                          <w:color w:val="161718" w:themeColor="text1"/>
                        </w:rPr>
                        <w:t>Alejandro de Hermenegildo</w:t>
                      </w:r>
                    </w:p>
                    <w:p w14:paraId="752362ED" w14:textId="686DDB25" w:rsidR="00FB67C4" w:rsidRDefault="00101C81">
                      <w:pPr>
                        <w:rPr>
                          <w:rFonts w:ascii="Book Antiqua" w:hAnsi="Book Antiqua"/>
                          <w:color w:val="161718" w:themeColor="text1"/>
                        </w:rPr>
                      </w:pPr>
                      <w:r>
                        <w:rPr>
                          <w:rFonts w:ascii="Book Antiqua" w:hAnsi="Book Antiqua"/>
                          <w:color w:val="161718" w:themeColor="text1"/>
                        </w:rPr>
                        <w:t>Javier Vivancos Gamo</w:t>
                      </w:r>
                    </w:p>
                    <w:p w14:paraId="54A9C9F4" w14:textId="77777777" w:rsidR="005213F0" w:rsidRDefault="00FB67C4" w:rsidP="00FB67C4">
                      <w:pPr>
                        <w:jc w:val="center"/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</w:pPr>
                      <w:r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>Entrega 1:</w:t>
                      </w:r>
                      <w:r w:rsidR="005213F0"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 </w:t>
                      </w:r>
                    </w:p>
                    <w:p w14:paraId="1AB67C8A" w14:textId="05123FF8" w:rsidR="005213F0" w:rsidRDefault="00636779" w:rsidP="00FB67C4">
                      <w:pPr>
                        <w:jc w:val="center"/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  </w:t>
                      </w:r>
                      <w:r w:rsidR="005213F0"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>Analizador Léxico</w:t>
                      </w:r>
                    </w:p>
                    <w:p w14:paraId="6B3AACDF" w14:textId="77777777" w:rsidR="005213F0" w:rsidRDefault="005213F0" w:rsidP="00FB67C4">
                      <w:pPr>
                        <w:jc w:val="center"/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</w:pPr>
                      <w:r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 y </w:t>
                      </w:r>
                    </w:p>
                    <w:p w14:paraId="44C561C0" w14:textId="5AAA72C4" w:rsidR="00FB67C4" w:rsidRPr="005213F0" w:rsidRDefault="00636779" w:rsidP="00FB67C4">
                      <w:pPr>
                        <w:jc w:val="center"/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</w:pPr>
                      <w:r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  </w:t>
                      </w:r>
                      <w:r w:rsidR="005213F0"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 xml:space="preserve">Tabla de </w:t>
                      </w:r>
                      <w:r w:rsid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>S</w:t>
                      </w:r>
                      <w:r w:rsidR="005213F0" w:rsidRPr="005213F0">
                        <w:rPr>
                          <w:rFonts w:ascii="Book Antiqua" w:hAnsi="Book Antiqua"/>
                          <w:color w:val="161718" w:themeColor="text1"/>
                          <w:sz w:val="32"/>
                          <w:szCs w:val="24"/>
                        </w:rPr>
                        <w:t>ímbolos</w:t>
                      </w:r>
                    </w:p>
                  </w:txbxContent>
                </v:textbox>
              </v:shape>
            </w:pict>
          </mc:Fallback>
        </mc:AlternateContent>
      </w:r>
      <w:r w:rsidR="00FB67C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6E42A04" wp14:editId="73D8A6CB">
                <wp:simplePos x="0" y="0"/>
                <wp:positionH relativeFrom="column">
                  <wp:posOffset>3472180</wp:posOffset>
                </wp:positionH>
                <wp:positionV relativeFrom="paragraph">
                  <wp:posOffset>4156710</wp:posOffset>
                </wp:positionV>
                <wp:extent cx="2674620" cy="15240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1524000"/>
                        </a:xfrm>
                        <a:prstGeom prst="rect">
                          <a:avLst/>
                        </a:prstGeom>
                        <a:solidFill>
                          <a:srgbClr val="EBD9BB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85B32" w14:textId="3D4E64E7" w:rsidR="00FB67C4" w:rsidRPr="00FB67C4" w:rsidRDefault="00FB67C4" w:rsidP="00FB67C4">
                            <w:pPr>
                              <w:jc w:val="center"/>
                              <w:rPr>
                                <w:rFonts w:ascii="Old English Text MT" w:hAnsi="Old English Text MT"/>
                                <w:b/>
                                <w:bCs/>
                                <w:i/>
                                <w:iCs/>
                                <w:color w:val="161718" w:themeColor="text1"/>
                                <w:sz w:val="48"/>
                                <w:szCs w:val="40"/>
                              </w:rPr>
                            </w:pPr>
                            <w:r w:rsidRPr="00FB67C4">
                              <w:rPr>
                                <w:rFonts w:ascii="Old English Text MT" w:hAnsi="Old English Text MT"/>
                                <w:b/>
                                <w:bCs/>
                                <w:i/>
                                <w:iCs/>
                                <w:color w:val="161718" w:themeColor="text1"/>
                                <w:sz w:val="48"/>
                                <w:szCs w:val="40"/>
                              </w:rPr>
                              <w:t>PROYECTO PROCESADOR DE LENGUAJE</w:t>
                            </w:r>
                          </w:p>
                          <w:p w14:paraId="7578DCB2" w14:textId="77777777" w:rsidR="00FB67C4" w:rsidRDefault="00FB67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42A04" id="Cuadro de texto 2" o:spid="_x0000_s1027" type="#_x0000_t202" style="position:absolute;margin-left:273.4pt;margin-top:327.3pt;width:210.6pt;height:12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" fillcolor="#ebd9bb" stroked="f">
                <v:textbox>
                  <w:txbxContent>
                    <w:p w14:paraId="28485B32" w14:textId="3D4E64E7" w:rsidR="00FB67C4" w:rsidRPr="00FB67C4" w:rsidRDefault="00FB67C4" w:rsidP="00FB67C4">
                      <w:pPr>
                        <w:jc w:val="center"/>
                        <w:rPr>
                          <w:rFonts w:ascii="Old English Text MT" w:hAnsi="Old English Text MT"/>
                          <w:b/>
                          <w:bCs/>
                          <w:i/>
                          <w:iCs/>
                          <w:color w:val="161718" w:themeColor="text1"/>
                          <w:sz w:val="48"/>
                          <w:szCs w:val="40"/>
                        </w:rPr>
                      </w:pPr>
                      <w:r w:rsidRPr="00FB67C4">
                        <w:rPr>
                          <w:rFonts w:ascii="Old English Text MT" w:hAnsi="Old English Text MT"/>
                          <w:b/>
                          <w:bCs/>
                          <w:i/>
                          <w:iCs/>
                          <w:color w:val="161718" w:themeColor="text1"/>
                          <w:sz w:val="48"/>
                          <w:szCs w:val="40"/>
                        </w:rPr>
                        <w:t>PROYECTO PROCESADOR DE LENGUAJE</w:t>
                      </w:r>
                    </w:p>
                    <w:p w14:paraId="7578DCB2" w14:textId="77777777" w:rsidR="00FB67C4" w:rsidRDefault="00FB67C4"/>
                  </w:txbxContent>
                </v:textbox>
                <w10:wrap type="square"/>
              </v:shape>
            </w:pict>
          </mc:Fallback>
        </mc:AlternateContent>
      </w:r>
      <w:r w:rsidR="00333FA7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B6D6C" wp14:editId="339E1A8F">
                <wp:simplePos x="0" y="0"/>
                <wp:positionH relativeFrom="column">
                  <wp:posOffset>2741930</wp:posOffset>
                </wp:positionH>
                <wp:positionV relativeFrom="paragraph">
                  <wp:posOffset>4118609</wp:posOffset>
                </wp:positionV>
                <wp:extent cx="4076700" cy="4546601"/>
                <wp:effectExtent l="95250" t="57150" r="38100" b="82550"/>
                <wp:wrapNone/>
                <wp:docPr id="435703673" name="Pergamino: vertic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076700" cy="4546601"/>
                        </a:xfrm>
                        <a:prstGeom prst="verticalScroll">
                          <a:avLst/>
                        </a:prstGeom>
                        <a:solidFill>
                          <a:srgbClr val="EBD9BB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3B140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Pergamino: vertical 3" o:spid="_x0000_s1026" type="#_x0000_t97" style="position:absolute;margin-left:215.9pt;margin-top:324.3pt;width:321pt;height:358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" fillcolor="#ebd9bb" strokecolor="#161718 [3213]" strokeweight="2pt">
                <v:shadow on="t" color="black" opacity="26214f" origin=".5" offset="-3pt,0"/>
              </v:shape>
            </w:pict>
          </mc:Fallback>
        </mc:AlternateContent>
      </w:r>
      <w:r w:rsidR="004B7E44">
        <w:rPr>
          <w:lang w:bidi="es-ES"/>
        </w:rPr>
        <w:br w:type="page"/>
      </w:r>
    </w:p>
    <w:p w14:paraId="5DBFDAEF" w14:textId="19B6BA26" w:rsidR="004B7E44" w:rsidRDefault="00441A6A" w:rsidP="00441A6A">
      <w:pPr>
        <w:pStyle w:val="Heading2"/>
        <w:spacing w:after="500"/>
        <w:jc w:val="center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Í</w:t>
      </w:r>
      <w:r w:rsidRPr="00441A6A">
        <w:rPr>
          <w:rFonts w:ascii="Book Antiqua" w:hAnsi="Book Antiqua"/>
        </w:rPr>
        <w:t>ndice</w:t>
      </w:r>
    </w:p>
    <w:p w14:paraId="6950C08E" w14:textId="77777777" w:rsidR="00441A6A" w:rsidRPr="00441A6A" w:rsidRDefault="00441A6A" w:rsidP="00441A6A">
      <w:pPr>
        <w:pStyle w:val="Heading2"/>
        <w:spacing w:after="500"/>
        <w:jc w:val="center"/>
        <w:rPr>
          <w:rFonts w:ascii="Book Antiqua" w:hAnsi="Book Antiqua"/>
        </w:rPr>
      </w:pPr>
    </w:p>
    <w:p w14:paraId="243EF611" w14:textId="1205B70F" w:rsidR="004B7E44" w:rsidRPr="00E042C4" w:rsidRDefault="00441A6A" w:rsidP="00441A6A">
      <w:pPr>
        <w:pStyle w:val="Heading3"/>
        <w:numPr>
          <w:ilvl w:val="0"/>
          <w:numId w:val="1"/>
        </w:numPr>
        <w:rPr>
          <w:rFonts w:ascii="Book Antiqua" w:hAnsi="Book Antiqua"/>
          <w:bCs/>
          <w:i w:val="0"/>
          <w:sz w:val="44"/>
        </w:rPr>
      </w:pPr>
      <w:r w:rsidRPr="00E042C4">
        <w:rPr>
          <w:rFonts w:ascii="Book Antiqua" w:hAnsi="Book Antiqua"/>
          <w:bCs/>
          <w:i w:val="0"/>
          <w:sz w:val="44"/>
        </w:rPr>
        <w:t>Diseño del Analizador Léxico…………</w:t>
      </w:r>
      <w:proofErr w:type="gramStart"/>
      <w:r w:rsidRPr="00E042C4">
        <w:rPr>
          <w:rFonts w:ascii="Book Antiqua" w:hAnsi="Book Antiqua"/>
          <w:bCs/>
          <w:i w:val="0"/>
          <w:sz w:val="44"/>
        </w:rPr>
        <w:t>…….</w:t>
      </w:r>
      <w:proofErr w:type="gramEnd"/>
      <w:r w:rsidRPr="00E042C4">
        <w:rPr>
          <w:rFonts w:ascii="Book Antiqua" w:hAnsi="Book Antiqua"/>
          <w:bCs/>
          <w:i w:val="0"/>
          <w:sz w:val="44"/>
        </w:rPr>
        <w:t>.3</w:t>
      </w:r>
    </w:p>
    <w:p w14:paraId="1E72AB97" w14:textId="77777777" w:rsidR="004B7E44" w:rsidRPr="00E042C4" w:rsidRDefault="004B7E44" w:rsidP="004B7E44">
      <w:pPr>
        <w:rPr>
          <w:rFonts w:ascii="Book Antiqua" w:eastAsia="Times New Roman" w:hAnsi="Book Antiqua"/>
          <w:bCs/>
        </w:rPr>
      </w:pPr>
    </w:p>
    <w:p w14:paraId="3983E5BA" w14:textId="77777777" w:rsidR="00441A6A" w:rsidRPr="00E042C4" w:rsidRDefault="00441A6A" w:rsidP="004B7E44">
      <w:pPr>
        <w:rPr>
          <w:rFonts w:ascii="Book Antiqua" w:eastAsia="Times New Roman" w:hAnsi="Book Antiqua"/>
          <w:bCs/>
        </w:rPr>
      </w:pPr>
    </w:p>
    <w:p w14:paraId="566383F2" w14:textId="77777777" w:rsidR="00441A6A" w:rsidRPr="00E042C4" w:rsidRDefault="00441A6A" w:rsidP="004B7E44">
      <w:pPr>
        <w:rPr>
          <w:rFonts w:ascii="Book Antiqua" w:eastAsia="Times New Roman" w:hAnsi="Book Antiqua"/>
          <w:bCs/>
        </w:rPr>
      </w:pPr>
    </w:p>
    <w:p w14:paraId="7ACEB756" w14:textId="20E826E6" w:rsidR="00441A6A" w:rsidRPr="00E042C4" w:rsidRDefault="00441A6A" w:rsidP="00441A6A">
      <w:pPr>
        <w:pStyle w:val="Heading3"/>
        <w:numPr>
          <w:ilvl w:val="0"/>
          <w:numId w:val="1"/>
        </w:numPr>
        <w:rPr>
          <w:rFonts w:ascii="Book Antiqua" w:hAnsi="Book Antiqua"/>
          <w:bCs/>
          <w:i w:val="0"/>
          <w:sz w:val="44"/>
        </w:rPr>
      </w:pPr>
      <w:r w:rsidRPr="00E042C4">
        <w:rPr>
          <w:rFonts w:ascii="Book Antiqua" w:hAnsi="Book Antiqua"/>
          <w:bCs/>
          <w:i w:val="0"/>
          <w:sz w:val="44"/>
        </w:rPr>
        <w:t>Diseño de la Tabla de</w:t>
      </w:r>
      <w:r w:rsidR="00E042C4">
        <w:rPr>
          <w:rFonts w:ascii="Book Antiqua" w:hAnsi="Book Antiqua"/>
          <w:bCs/>
          <w:i w:val="0"/>
          <w:sz w:val="44"/>
        </w:rPr>
        <w:t xml:space="preserve"> </w:t>
      </w:r>
      <w:r w:rsidRPr="00E042C4">
        <w:rPr>
          <w:rFonts w:ascii="Book Antiqua" w:hAnsi="Book Antiqua"/>
          <w:bCs/>
          <w:i w:val="0"/>
          <w:sz w:val="44"/>
        </w:rPr>
        <w:t>Símbolos………</w:t>
      </w:r>
      <w:proofErr w:type="gramStart"/>
      <w:r w:rsidRPr="00E042C4">
        <w:rPr>
          <w:rFonts w:ascii="Book Antiqua" w:hAnsi="Book Antiqua"/>
          <w:bCs/>
          <w:i w:val="0"/>
          <w:sz w:val="44"/>
        </w:rPr>
        <w:t>…….</w:t>
      </w:r>
      <w:proofErr w:type="gramEnd"/>
      <w:r w:rsidR="00E042C4" w:rsidRPr="00E042C4">
        <w:rPr>
          <w:rFonts w:ascii="Book Antiqua" w:hAnsi="Book Antiqua"/>
          <w:bCs/>
          <w:i w:val="0"/>
          <w:sz w:val="44"/>
        </w:rPr>
        <w:t>7</w:t>
      </w:r>
    </w:p>
    <w:p w14:paraId="233C5B64" w14:textId="77777777" w:rsidR="00441A6A" w:rsidRPr="00E042C4" w:rsidRDefault="00441A6A" w:rsidP="00441A6A">
      <w:pPr>
        <w:pStyle w:val="ListParagraph"/>
        <w:rPr>
          <w:rFonts w:ascii="Book Antiqua" w:hAnsi="Book Antiqua"/>
          <w:bCs/>
          <w:i/>
          <w:sz w:val="44"/>
        </w:rPr>
      </w:pPr>
    </w:p>
    <w:p w14:paraId="38AAEB2C" w14:textId="77777777" w:rsidR="00441A6A" w:rsidRPr="00E042C4" w:rsidRDefault="00441A6A" w:rsidP="00441A6A">
      <w:pPr>
        <w:pStyle w:val="ListParagraph"/>
        <w:rPr>
          <w:rFonts w:ascii="Book Antiqua" w:hAnsi="Book Antiqua"/>
          <w:bCs/>
          <w:i/>
          <w:sz w:val="44"/>
        </w:rPr>
      </w:pPr>
    </w:p>
    <w:p w14:paraId="4813309A" w14:textId="6D5369B8" w:rsidR="00441A6A" w:rsidRPr="00E042C4" w:rsidRDefault="00441A6A" w:rsidP="00441A6A">
      <w:pPr>
        <w:pStyle w:val="Heading3"/>
        <w:numPr>
          <w:ilvl w:val="0"/>
          <w:numId w:val="1"/>
        </w:numPr>
        <w:rPr>
          <w:rFonts w:ascii="Book Antiqua" w:hAnsi="Book Antiqua"/>
          <w:bCs/>
          <w:i w:val="0"/>
          <w:sz w:val="44"/>
        </w:rPr>
      </w:pPr>
      <w:r w:rsidRPr="00E042C4">
        <w:rPr>
          <w:rFonts w:ascii="Book Antiqua" w:hAnsi="Book Antiqua"/>
          <w:bCs/>
          <w:i w:val="0"/>
          <w:sz w:val="44"/>
        </w:rPr>
        <w:t>Anexo……………………………………</w:t>
      </w:r>
      <w:proofErr w:type="gramStart"/>
      <w:r w:rsidRPr="00E042C4">
        <w:rPr>
          <w:rFonts w:ascii="Book Antiqua" w:hAnsi="Book Antiqua"/>
          <w:bCs/>
          <w:i w:val="0"/>
          <w:sz w:val="44"/>
        </w:rPr>
        <w:t>…….</w:t>
      </w:r>
      <w:proofErr w:type="gramEnd"/>
      <w:r w:rsidRPr="00E042C4">
        <w:rPr>
          <w:rFonts w:ascii="Book Antiqua" w:hAnsi="Book Antiqua"/>
          <w:bCs/>
          <w:i w:val="0"/>
          <w:sz w:val="44"/>
        </w:rPr>
        <w:t>.</w:t>
      </w:r>
      <w:r w:rsidR="00E042C4" w:rsidRPr="00E042C4">
        <w:rPr>
          <w:rFonts w:ascii="Book Antiqua" w:hAnsi="Book Antiqua"/>
          <w:bCs/>
          <w:i w:val="0"/>
          <w:sz w:val="44"/>
        </w:rPr>
        <w:t>8</w:t>
      </w:r>
    </w:p>
    <w:p w14:paraId="792FDE5B" w14:textId="77777777" w:rsidR="00441A6A" w:rsidRPr="00E042C4" w:rsidRDefault="00441A6A" w:rsidP="00441A6A">
      <w:pPr>
        <w:pStyle w:val="ListParagraph"/>
        <w:rPr>
          <w:rFonts w:ascii="Book Antiqua" w:hAnsi="Book Antiqua"/>
          <w:bCs/>
          <w:i/>
          <w:sz w:val="44"/>
        </w:rPr>
      </w:pPr>
    </w:p>
    <w:p w14:paraId="175BCF95" w14:textId="77777777" w:rsidR="00441A6A" w:rsidRPr="00E042C4" w:rsidRDefault="00441A6A" w:rsidP="00441A6A">
      <w:pPr>
        <w:pStyle w:val="ListParagraph"/>
        <w:rPr>
          <w:rFonts w:ascii="Book Antiqua" w:hAnsi="Book Antiqua"/>
          <w:bCs/>
          <w:i/>
          <w:sz w:val="44"/>
        </w:rPr>
      </w:pPr>
    </w:p>
    <w:p w14:paraId="5DBEBB9A" w14:textId="62D9E24D" w:rsidR="00441A6A" w:rsidRPr="00E042C4" w:rsidRDefault="00441A6A" w:rsidP="00441A6A">
      <w:pPr>
        <w:pStyle w:val="Heading3"/>
        <w:numPr>
          <w:ilvl w:val="1"/>
          <w:numId w:val="1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>Casos Correctos</w:t>
      </w:r>
      <w:r w:rsidR="00E042C4" w:rsidRPr="00E042C4">
        <w:rPr>
          <w:rFonts w:ascii="Book Antiqua" w:hAnsi="Book Antiqua"/>
          <w:bCs/>
          <w:i w:val="0"/>
          <w:sz w:val="40"/>
          <w:szCs w:val="20"/>
        </w:rPr>
        <w:t>…………………………</w:t>
      </w:r>
      <w:proofErr w:type="gramStart"/>
      <w:r w:rsidR="00E042C4" w:rsidRPr="00E042C4">
        <w:rPr>
          <w:rFonts w:ascii="Book Antiqua" w:hAnsi="Book Antiqua"/>
          <w:bCs/>
          <w:i w:val="0"/>
          <w:sz w:val="40"/>
          <w:szCs w:val="20"/>
        </w:rPr>
        <w:t>…….</w:t>
      </w:r>
      <w:proofErr w:type="gramEnd"/>
      <w:r w:rsidR="00E042C4" w:rsidRPr="00E042C4">
        <w:rPr>
          <w:rFonts w:ascii="Book Antiqua" w:hAnsi="Book Antiqua"/>
          <w:bCs/>
          <w:i w:val="0"/>
          <w:sz w:val="40"/>
          <w:szCs w:val="20"/>
        </w:rPr>
        <w:t>8</w:t>
      </w:r>
    </w:p>
    <w:p w14:paraId="7FDFD044" w14:textId="657297A5" w:rsidR="00441A6A" w:rsidRPr="00E042C4" w:rsidRDefault="002D1E29" w:rsidP="00C40411">
      <w:pPr>
        <w:pStyle w:val="Heading3"/>
        <w:numPr>
          <w:ilvl w:val="3"/>
          <w:numId w:val="4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441A6A" w:rsidRPr="00E042C4">
        <w:rPr>
          <w:rFonts w:ascii="Book Antiqua" w:hAnsi="Book Antiqua"/>
          <w:bCs/>
          <w:i w:val="0"/>
          <w:sz w:val="40"/>
          <w:szCs w:val="20"/>
        </w:rPr>
        <w:t>1</w:t>
      </w:r>
    </w:p>
    <w:p w14:paraId="104451DE" w14:textId="765D01AF" w:rsidR="00441A6A" w:rsidRPr="00E042C4" w:rsidRDefault="002D1E29" w:rsidP="00C40411">
      <w:pPr>
        <w:pStyle w:val="Heading3"/>
        <w:numPr>
          <w:ilvl w:val="3"/>
          <w:numId w:val="4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441A6A" w:rsidRPr="00E042C4">
        <w:rPr>
          <w:rFonts w:ascii="Book Antiqua" w:hAnsi="Book Antiqua"/>
          <w:bCs/>
          <w:i w:val="0"/>
          <w:sz w:val="40"/>
          <w:szCs w:val="20"/>
        </w:rPr>
        <w:t>2</w:t>
      </w:r>
    </w:p>
    <w:p w14:paraId="77F9A473" w14:textId="7B85A538" w:rsidR="00441A6A" w:rsidRPr="00E042C4" w:rsidRDefault="002D1E29" w:rsidP="00C40411">
      <w:pPr>
        <w:pStyle w:val="Heading3"/>
        <w:numPr>
          <w:ilvl w:val="3"/>
          <w:numId w:val="4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441A6A" w:rsidRPr="00E042C4">
        <w:rPr>
          <w:rFonts w:ascii="Book Antiqua" w:hAnsi="Book Antiqua"/>
          <w:bCs/>
          <w:i w:val="0"/>
          <w:sz w:val="40"/>
          <w:szCs w:val="20"/>
        </w:rPr>
        <w:t>3</w:t>
      </w:r>
    </w:p>
    <w:p w14:paraId="0BAB1F32" w14:textId="69836B61" w:rsidR="00441A6A" w:rsidRPr="00E042C4" w:rsidRDefault="00441A6A" w:rsidP="00441A6A">
      <w:pPr>
        <w:pStyle w:val="Heading3"/>
        <w:numPr>
          <w:ilvl w:val="1"/>
          <w:numId w:val="1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Casos </w:t>
      </w:r>
      <w:r w:rsidR="00A9053D" w:rsidRPr="00E042C4">
        <w:rPr>
          <w:rFonts w:ascii="Book Antiqua" w:hAnsi="Book Antiqua"/>
          <w:bCs/>
          <w:i w:val="0"/>
          <w:sz w:val="40"/>
          <w:szCs w:val="20"/>
        </w:rPr>
        <w:t>Erróneos</w:t>
      </w:r>
      <w:r w:rsidR="00E042C4" w:rsidRPr="00E042C4">
        <w:rPr>
          <w:rFonts w:ascii="Book Antiqua" w:hAnsi="Book Antiqua"/>
          <w:bCs/>
          <w:i w:val="0"/>
          <w:sz w:val="40"/>
          <w:szCs w:val="20"/>
        </w:rPr>
        <w:t>…………………………</w:t>
      </w:r>
      <w:proofErr w:type="gramStart"/>
      <w:r w:rsidR="00E042C4" w:rsidRPr="00E042C4">
        <w:rPr>
          <w:rFonts w:ascii="Book Antiqua" w:hAnsi="Book Antiqua"/>
          <w:bCs/>
          <w:i w:val="0"/>
          <w:sz w:val="40"/>
          <w:szCs w:val="20"/>
        </w:rPr>
        <w:t>…….</w:t>
      </w:r>
      <w:proofErr w:type="gramEnd"/>
      <w:r w:rsidR="00E042C4" w:rsidRPr="00E042C4">
        <w:rPr>
          <w:rFonts w:ascii="Book Antiqua" w:hAnsi="Book Antiqua"/>
          <w:bCs/>
          <w:i w:val="0"/>
          <w:sz w:val="40"/>
          <w:szCs w:val="20"/>
        </w:rPr>
        <w:t>.15</w:t>
      </w:r>
    </w:p>
    <w:p w14:paraId="01A222FF" w14:textId="31D0DDF4" w:rsidR="00A9053D" w:rsidRPr="00E042C4" w:rsidRDefault="002D1E29" w:rsidP="00C40411">
      <w:pPr>
        <w:pStyle w:val="Heading3"/>
        <w:numPr>
          <w:ilvl w:val="3"/>
          <w:numId w:val="3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C40411" w:rsidRPr="00E042C4">
        <w:rPr>
          <w:rFonts w:ascii="Book Antiqua" w:hAnsi="Book Antiqua"/>
          <w:bCs/>
          <w:i w:val="0"/>
          <w:sz w:val="40"/>
          <w:szCs w:val="20"/>
        </w:rPr>
        <w:t>1</w:t>
      </w:r>
    </w:p>
    <w:p w14:paraId="0D342C22" w14:textId="44A1A822" w:rsidR="00C40411" w:rsidRPr="00E042C4" w:rsidRDefault="002D1E29" w:rsidP="00C40411">
      <w:pPr>
        <w:pStyle w:val="Heading3"/>
        <w:numPr>
          <w:ilvl w:val="3"/>
          <w:numId w:val="3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 xml:space="preserve">Caso </w:t>
      </w:r>
      <w:r w:rsidR="00C40411" w:rsidRPr="00E042C4">
        <w:rPr>
          <w:rFonts w:ascii="Book Antiqua" w:hAnsi="Book Antiqua"/>
          <w:bCs/>
          <w:i w:val="0"/>
          <w:sz w:val="40"/>
          <w:szCs w:val="20"/>
        </w:rPr>
        <w:t>2</w:t>
      </w:r>
    </w:p>
    <w:p w14:paraId="258DC8BA" w14:textId="5BEC9483" w:rsidR="00C40411" w:rsidRPr="00E042C4" w:rsidRDefault="002D1E29" w:rsidP="00C40411">
      <w:pPr>
        <w:pStyle w:val="Heading3"/>
        <w:numPr>
          <w:ilvl w:val="3"/>
          <w:numId w:val="3"/>
        </w:numPr>
        <w:rPr>
          <w:rFonts w:ascii="Book Antiqua" w:hAnsi="Book Antiqua"/>
          <w:bCs/>
          <w:i w:val="0"/>
          <w:sz w:val="40"/>
          <w:szCs w:val="20"/>
        </w:rPr>
      </w:pPr>
      <w:r w:rsidRPr="00E042C4">
        <w:rPr>
          <w:rFonts w:ascii="Book Antiqua" w:hAnsi="Book Antiqua"/>
          <w:bCs/>
          <w:i w:val="0"/>
          <w:sz w:val="40"/>
          <w:szCs w:val="20"/>
        </w:rPr>
        <w:t>Caso 3</w:t>
      </w:r>
    </w:p>
    <w:p w14:paraId="6206BCFC" w14:textId="4B5A6023" w:rsidR="00A9053D" w:rsidRDefault="00A9053D">
      <w:pPr>
        <w:spacing w:after="200"/>
        <w:rPr>
          <w:rFonts w:asciiTheme="majorHAnsi" w:eastAsia="Times New Roman" w:hAnsiTheme="majorHAnsi" w:cs="Times New Roman"/>
          <w:b/>
          <w:color w:val="auto"/>
          <w:sz w:val="40"/>
          <w:szCs w:val="20"/>
        </w:rPr>
      </w:pPr>
    </w:p>
    <w:p w14:paraId="788A3EF8" w14:textId="77777777" w:rsidR="00C40411" w:rsidRDefault="00C40411" w:rsidP="00C40411">
      <w:pPr>
        <w:pStyle w:val="Heading3"/>
        <w:rPr>
          <w:b/>
          <w:i w:val="0"/>
          <w:sz w:val="40"/>
          <w:szCs w:val="20"/>
        </w:rPr>
      </w:pPr>
    </w:p>
    <w:p w14:paraId="1D596A44" w14:textId="77777777" w:rsidR="00C40411" w:rsidRDefault="00C40411" w:rsidP="00C40411">
      <w:pPr>
        <w:pStyle w:val="Heading3"/>
        <w:rPr>
          <w:b/>
          <w:i w:val="0"/>
          <w:sz w:val="40"/>
          <w:szCs w:val="20"/>
        </w:rPr>
      </w:pPr>
    </w:p>
    <w:p w14:paraId="009277C5" w14:textId="77777777" w:rsidR="00C40411" w:rsidRDefault="00C40411" w:rsidP="00C40411">
      <w:pPr>
        <w:pStyle w:val="Heading3"/>
        <w:rPr>
          <w:b/>
          <w:i w:val="0"/>
          <w:sz w:val="40"/>
          <w:szCs w:val="20"/>
        </w:rPr>
      </w:pPr>
    </w:p>
    <w:p w14:paraId="1B4B4075" w14:textId="77777777" w:rsidR="00C40411" w:rsidRDefault="00C40411" w:rsidP="00C40411">
      <w:pPr>
        <w:pStyle w:val="Heading3"/>
        <w:rPr>
          <w:b/>
          <w:i w:val="0"/>
          <w:sz w:val="40"/>
          <w:szCs w:val="20"/>
        </w:rPr>
      </w:pPr>
    </w:p>
    <w:p w14:paraId="2FC7BC76" w14:textId="77777777" w:rsidR="00C40411" w:rsidRDefault="00C40411" w:rsidP="00C40411">
      <w:pPr>
        <w:pStyle w:val="Heading3"/>
        <w:rPr>
          <w:b/>
          <w:i w:val="0"/>
          <w:sz w:val="40"/>
          <w:szCs w:val="20"/>
        </w:rPr>
      </w:pPr>
    </w:p>
    <w:p w14:paraId="4C85831E" w14:textId="77777777" w:rsidR="002D1E29" w:rsidRDefault="002D1E29" w:rsidP="00C40411">
      <w:pPr>
        <w:pStyle w:val="Heading3"/>
        <w:rPr>
          <w:b/>
          <w:i w:val="0"/>
          <w:sz w:val="40"/>
          <w:szCs w:val="20"/>
        </w:rPr>
      </w:pPr>
    </w:p>
    <w:p w14:paraId="68F101BB" w14:textId="77777777" w:rsidR="002D1E29" w:rsidRDefault="002D1E29" w:rsidP="00C40411">
      <w:pPr>
        <w:pStyle w:val="Heading3"/>
        <w:rPr>
          <w:b/>
          <w:i w:val="0"/>
          <w:sz w:val="40"/>
          <w:szCs w:val="20"/>
        </w:rPr>
      </w:pPr>
    </w:p>
    <w:p w14:paraId="3B48E2C6" w14:textId="77777777" w:rsidR="00C40411" w:rsidRDefault="00C40411" w:rsidP="00C40411">
      <w:pPr>
        <w:pStyle w:val="Heading3"/>
        <w:rPr>
          <w:b/>
          <w:i w:val="0"/>
          <w:sz w:val="40"/>
          <w:szCs w:val="20"/>
        </w:rPr>
      </w:pPr>
    </w:p>
    <w:p w14:paraId="44133741" w14:textId="77777777" w:rsidR="00C40411" w:rsidRDefault="00C40411" w:rsidP="00C40411">
      <w:pPr>
        <w:pStyle w:val="Heading3"/>
        <w:rPr>
          <w:b/>
          <w:i w:val="0"/>
          <w:sz w:val="40"/>
          <w:szCs w:val="20"/>
        </w:rPr>
      </w:pPr>
    </w:p>
    <w:p w14:paraId="38CA741F" w14:textId="52EC2DC1" w:rsidR="00A9053D" w:rsidRPr="00E042C4" w:rsidRDefault="00A9053D" w:rsidP="00C40411">
      <w:pPr>
        <w:pStyle w:val="Heading3"/>
        <w:rPr>
          <w:rFonts w:ascii="Book Antiqua" w:hAnsi="Book Antiqua"/>
          <w:b/>
          <w:i w:val="0"/>
          <w:sz w:val="40"/>
          <w:szCs w:val="20"/>
        </w:rPr>
      </w:pPr>
      <w:r w:rsidRPr="00E042C4">
        <w:rPr>
          <w:rFonts w:ascii="Book Antiqua" w:hAnsi="Book Antiqua"/>
          <w:b/>
          <w:i w:val="0"/>
          <w:sz w:val="40"/>
          <w:szCs w:val="20"/>
        </w:rPr>
        <w:t xml:space="preserve">Diseño de </w:t>
      </w:r>
      <w:r w:rsidR="002D1E29" w:rsidRPr="00E042C4">
        <w:rPr>
          <w:rFonts w:ascii="Book Antiqua" w:hAnsi="Book Antiqua"/>
          <w:b/>
          <w:i w:val="0"/>
          <w:sz w:val="40"/>
          <w:szCs w:val="20"/>
        </w:rPr>
        <w:t>Tokens</w:t>
      </w:r>
    </w:p>
    <w:p w14:paraId="47C6089D" w14:textId="77777777" w:rsidR="00D37370" w:rsidRPr="00E042C4" w:rsidRDefault="00D37370" w:rsidP="00A9053D">
      <w:pPr>
        <w:pStyle w:val="Heading3"/>
        <w:ind w:left="1135"/>
        <w:rPr>
          <w:rFonts w:ascii="Book Antiqua" w:hAnsi="Book Antiqua"/>
          <w:b/>
          <w:i w:val="0"/>
          <w:sz w:val="40"/>
          <w:szCs w:val="20"/>
        </w:rPr>
      </w:pPr>
    </w:p>
    <w:p w14:paraId="6EE0FBC4" w14:textId="77777777" w:rsidR="00C40411" w:rsidRPr="00E042C4" w:rsidRDefault="00C40411" w:rsidP="00A9053D">
      <w:pPr>
        <w:pStyle w:val="Heading3"/>
        <w:ind w:left="1135"/>
        <w:rPr>
          <w:rFonts w:ascii="Book Antiqua" w:hAnsi="Book Antiqua"/>
          <w:b/>
          <w:i w:val="0"/>
          <w:sz w:val="40"/>
          <w:szCs w:val="20"/>
        </w:rPr>
      </w:pPr>
    </w:p>
    <w:p w14:paraId="0B6BB050" w14:textId="03D4821E" w:rsidR="00C40411" w:rsidRPr="00E042C4" w:rsidRDefault="00C40411" w:rsidP="00A9053D">
      <w:pPr>
        <w:pStyle w:val="Heading3"/>
        <w:ind w:left="1135"/>
        <w:rPr>
          <w:rFonts w:ascii="Book Antiqua" w:hAnsi="Book Antiqua"/>
          <w:b/>
          <w:i w:val="0"/>
          <w:sz w:val="36"/>
          <w:szCs w:val="18"/>
        </w:rPr>
      </w:pPr>
      <w:r w:rsidRPr="00E042C4">
        <w:rPr>
          <w:rFonts w:ascii="Book Antiqua" w:hAnsi="Book Antiqua"/>
          <w:b/>
          <w:i w:val="0"/>
          <w:sz w:val="36"/>
          <w:szCs w:val="18"/>
        </w:rPr>
        <w:t>Palabras reservadas</w:t>
      </w:r>
    </w:p>
    <w:p w14:paraId="6196CB1E" w14:textId="77777777" w:rsidR="00C40411" w:rsidRPr="00C40411" w:rsidRDefault="00C40411" w:rsidP="00A9053D">
      <w:pPr>
        <w:pStyle w:val="Heading3"/>
        <w:ind w:left="1135"/>
        <w:rPr>
          <w:b/>
          <w:i w:val="0"/>
          <w:sz w:val="36"/>
          <w:szCs w:val="18"/>
        </w:rPr>
      </w:pPr>
    </w:p>
    <w:p w14:paraId="5ED1909E" w14:textId="77777777" w:rsidR="00C40411" w:rsidRDefault="00C40411" w:rsidP="00A9053D">
      <w:pPr>
        <w:pStyle w:val="Heading3"/>
        <w:ind w:left="1135"/>
        <w:rPr>
          <w:b/>
          <w:i w:val="0"/>
          <w:sz w:val="40"/>
          <w:szCs w:val="20"/>
        </w:rPr>
      </w:pPr>
    </w:p>
    <w:tbl>
      <w:tblPr>
        <w:tblStyle w:val="TableGrid"/>
        <w:tblW w:w="6810" w:type="dxa"/>
        <w:jc w:val="center"/>
        <w:shd w:val="clear" w:color="auto" w:fill="EBD9BB"/>
        <w:tblLook w:val="04A0" w:firstRow="1" w:lastRow="0" w:firstColumn="1" w:lastColumn="0" w:noHBand="0" w:noVBand="1"/>
      </w:tblPr>
      <w:tblGrid>
        <w:gridCol w:w="3486"/>
        <w:gridCol w:w="3324"/>
      </w:tblGrid>
      <w:tr w:rsidR="00A9053D" w14:paraId="58E91380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09C66544" w14:textId="21F685FD" w:rsidR="00A9053D" w:rsidRDefault="00A9053D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boolean</w:t>
            </w:r>
            <w:proofErr w:type="spellEnd"/>
          </w:p>
        </w:tc>
        <w:tc>
          <w:tcPr>
            <w:tcW w:w="3324" w:type="dxa"/>
            <w:shd w:val="clear" w:color="auto" w:fill="EBD9BB"/>
          </w:tcPr>
          <w:p w14:paraId="1B27976E" w14:textId="2FBCEEE9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1&gt;</w:t>
            </w:r>
          </w:p>
        </w:tc>
      </w:tr>
      <w:tr w:rsidR="00A9053D" w14:paraId="0C43D854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009E0CB7" w14:textId="6893E462" w:rsidR="00A9053D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float</w:t>
            </w:r>
            <w:proofErr w:type="spellEnd"/>
          </w:p>
        </w:tc>
        <w:tc>
          <w:tcPr>
            <w:tcW w:w="3324" w:type="dxa"/>
            <w:shd w:val="clear" w:color="auto" w:fill="D2A864"/>
          </w:tcPr>
          <w:p w14:paraId="4A5A7B95" w14:textId="03F2D1E1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2&gt;</w:t>
            </w:r>
          </w:p>
        </w:tc>
      </w:tr>
      <w:tr w:rsidR="00A9053D" w14:paraId="74242924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21CEBB40" w14:textId="04894866" w:rsidR="00A9053D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for</w:t>
            </w:r>
            <w:proofErr w:type="spellEnd"/>
          </w:p>
        </w:tc>
        <w:tc>
          <w:tcPr>
            <w:tcW w:w="3324" w:type="dxa"/>
            <w:shd w:val="clear" w:color="auto" w:fill="EBD9BB"/>
          </w:tcPr>
          <w:p w14:paraId="12F24A96" w14:textId="3DFF8927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3&gt;</w:t>
            </w:r>
          </w:p>
        </w:tc>
      </w:tr>
      <w:tr w:rsidR="00A9053D" w14:paraId="64F24F50" w14:textId="77777777" w:rsidTr="002D1E29">
        <w:trPr>
          <w:trHeight w:val="552"/>
          <w:jc w:val="center"/>
        </w:trPr>
        <w:tc>
          <w:tcPr>
            <w:tcW w:w="3486" w:type="dxa"/>
            <w:shd w:val="clear" w:color="auto" w:fill="D2A864"/>
          </w:tcPr>
          <w:p w14:paraId="2A4B4350" w14:textId="5EFB04B4" w:rsidR="00A9053D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function</w:t>
            </w:r>
            <w:proofErr w:type="spellEnd"/>
          </w:p>
        </w:tc>
        <w:tc>
          <w:tcPr>
            <w:tcW w:w="3324" w:type="dxa"/>
            <w:shd w:val="clear" w:color="auto" w:fill="D2A864"/>
          </w:tcPr>
          <w:p w14:paraId="24622A02" w14:textId="1A32002D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4&gt;</w:t>
            </w:r>
          </w:p>
        </w:tc>
      </w:tr>
      <w:tr w:rsidR="00A9053D" w14:paraId="54A7FA19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3ED99FEE" w14:textId="4609C178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if</w:t>
            </w:r>
            <w:proofErr w:type="spellEnd"/>
          </w:p>
        </w:tc>
        <w:tc>
          <w:tcPr>
            <w:tcW w:w="3324" w:type="dxa"/>
            <w:shd w:val="clear" w:color="auto" w:fill="EBD9BB"/>
          </w:tcPr>
          <w:p w14:paraId="3DD94E92" w14:textId="50866ED7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5&gt;</w:t>
            </w:r>
          </w:p>
        </w:tc>
      </w:tr>
      <w:tr w:rsidR="00A9053D" w14:paraId="55791A5A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4B3280BA" w14:textId="019D4746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int</w:t>
            </w:r>
            <w:proofErr w:type="spellEnd"/>
          </w:p>
        </w:tc>
        <w:tc>
          <w:tcPr>
            <w:tcW w:w="3324" w:type="dxa"/>
            <w:shd w:val="clear" w:color="auto" w:fill="D2A864"/>
          </w:tcPr>
          <w:p w14:paraId="6B812BC5" w14:textId="3599636F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6&gt;</w:t>
            </w:r>
          </w:p>
        </w:tc>
      </w:tr>
      <w:tr w:rsidR="00A9053D" w14:paraId="66344F43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21F4DD37" w14:textId="53A42F69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let</w:t>
            </w:r>
            <w:proofErr w:type="spellEnd"/>
          </w:p>
        </w:tc>
        <w:tc>
          <w:tcPr>
            <w:tcW w:w="3324" w:type="dxa"/>
            <w:shd w:val="clear" w:color="auto" w:fill="EBD9BB"/>
          </w:tcPr>
          <w:p w14:paraId="49D75DBF" w14:textId="01FC8EDF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7&gt;</w:t>
            </w:r>
          </w:p>
        </w:tc>
      </w:tr>
      <w:tr w:rsidR="00A9053D" w14:paraId="349C5A17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7FD1A63C" w14:textId="57E72B09" w:rsidR="00A9053D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read</w:t>
            </w:r>
            <w:proofErr w:type="spellEnd"/>
          </w:p>
        </w:tc>
        <w:tc>
          <w:tcPr>
            <w:tcW w:w="3324" w:type="dxa"/>
            <w:shd w:val="clear" w:color="auto" w:fill="D2A864"/>
          </w:tcPr>
          <w:p w14:paraId="28E35764" w14:textId="4776481B" w:rsidR="00A9053D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8&gt;</w:t>
            </w:r>
          </w:p>
        </w:tc>
      </w:tr>
      <w:tr w:rsidR="00D37370" w14:paraId="79E92014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7EB52123" w14:textId="11B7A77C" w:rsidR="00D37370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return</w:t>
            </w:r>
            <w:proofErr w:type="spellEnd"/>
          </w:p>
        </w:tc>
        <w:tc>
          <w:tcPr>
            <w:tcW w:w="3324" w:type="dxa"/>
            <w:shd w:val="clear" w:color="auto" w:fill="EBD9BB"/>
          </w:tcPr>
          <w:p w14:paraId="05C5375A" w14:textId="23DB81A2" w:rsidR="00D37370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9&gt;</w:t>
            </w:r>
          </w:p>
        </w:tc>
      </w:tr>
      <w:tr w:rsidR="00D37370" w14:paraId="1EA0D545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7F809BCB" w14:textId="24D512BC" w:rsidR="00D37370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string</w:t>
            </w:r>
            <w:proofErr w:type="spellEnd"/>
          </w:p>
        </w:tc>
        <w:tc>
          <w:tcPr>
            <w:tcW w:w="3324" w:type="dxa"/>
            <w:shd w:val="clear" w:color="auto" w:fill="D2A864"/>
          </w:tcPr>
          <w:p w14:paraId="03E5B6C2" w14:textId="5C266671" w:rsidR="00D37370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10&gt;</w:t>
            </w:r>
          </w:p>
        </w:tc>
      </w:tr>
      <w:tr w:rsidR="00D37370" w14:paraId="6D16E79F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1B2272AA" w14:textId="0EF8E36C" w:rsidR="00D37370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void</w:t>
            </w:r>
            <w:proofErr w:type="spellEnd"/>
          </w:p>
        </w:tc>
        <w:tc>
          <w:tcPr>
            <w:tcW w:w="3324" w:type="dxa"/>
            <w:shd w:val="clear" w:color="auto" w:fill="EBD9BB"/>
          </w:tcPr>
          <w:p w14:paraId="139598E3" w14:textId="2F94A9F3" w:rsidR="00D37370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 ,</w:t>
            </w:r>
            <w:proofErr w:type="gramEnd"/>
            <w:r>
              <w:rPr>
                <w:b/>
                <w:i w:val="0"/>
                <w:sz w:val="40"/>
                <w:szCs w:val="20"/>
              </w:rPr>
              <w:t xml:space="preserve"> 11&gt;</w:t>
            </w:r>
          </w:p>
        </w:tc>
      </w:tr>
      <w:tr w:rsidR="00D37370" w14:paraId="52DACD01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07C13163" w14:textId="295998B9" w:rsidR="00D37370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proofErr w:type="spellStart"/>
            <w:r>
              <w:rPr>
                <w:b/>
                <w:i w:val="0"/>
                <w:sz w:val="40"/>
                <w:szCs w:val="20"/>
              </w:rPr>
              <w:t>write</w:t>
            </w:r>
            <w:proofErr w:type="spellEnd"/>
          </w:p>
        </w:tc>
        <w:tc>
          <w:tcPr>
            <w:tcW w:w="3324" w:type="dxa"/>
            <w:shd w:val="clear" w:color="auto" w:fill="D2A864"/>
          </w:tcPr>
          <w:p w14:paraId="199060B5" w14:textId="1DE9205C" w:rsidR="00D37370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r w:rsidR="00101C81">
              <w:rPr>
                <w:b/>
                <w:i w:val="0"/>
                <w:sz w:val="40"/>
                <w:szCs w:val="20"/>
              </w:rPr>
              <w:t>PalRes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 xml:space="preserve">, </w:t>
            </w:r>
            <w:r w:rsidR="00101C81">
              <w:rPr>
                <w:b/>
                <w:i w:val="0"/>
                <w:sz w:val="40"/>
                <w:szCs w:val="20"/>
              </w:rPr>
              <w:t>12</w:t>
            </w:r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D37370" w14:paraId="3CA59981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EBD9BB"/>
          </w:tcPr>
          <w:p w14:paraId="2EF7839E" w14:textId="5271A08E" w:rsidR="00D37370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Constante real</w:t>
            </w:r>
          </w:p>
        </w:tc>
        <w:tc>
          <w:tcPr>
            <w:tcW w:w="3324" w:type="dxa"/>
            <w:shd w:val="clear" w:color="auto" w:fill="EBD9BB"/>
          </w:tcPr>
          <w:p w14:paraId="68811F96" w14:textId="1342970E" w:rsidR="00D37370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r w:rsidR="00101C81">
              <w:rPr>
                <w:b/>
                <w:i w:val="0"/>
                <w:sz w:val="40"/>
                <w:szCs w:val="20"/>
              </w:rPr>
              <w:t>Real</w:t>
            </w:r>
            <w:r>
              <w:rPr>
                <w:b/>
                <w:i w:val="0"/>
                <w:sz w:val="40"/>
                <w:szCs w:val="20"/>
              </w:rPr>
              <w:t xml:space="preserve">, </w:t>
            </w:r>
            <w:r w:rsidR="00101C81">
              <w:rPr>
                <w:b/>
                <w:i w:val="0"/>
                <w:sz w:val="40"/>
                <w:szCs w:val="20"/>
              </w:rPr>
              <w:t>valor</w:t>
            </w:r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D37370" w14:paraId="7A57AE23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37FEC5CD" w14:textId="735BFFF6" w:rsidR="00D37370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Constante entera</w:t>
            </w:r>
          </w:p>
        </w:tc>
        <w:tc>
          <w:tcPr>
            <w:tcW w:w="3324" w:type="dxa"/>
            <w:shd w:val="clear" w:color="auto" w:fill="D2A864"/>
          </w:tcPr>
          <w:p w14:paraId="43F71E71" w14:textId="00ECC755" w:rsidR="00D37370" w:rsidRDefault="00D37370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r w:rsidR="00101C81">
              <w:rPr>
                <w:b/>
                <w:i w:val="0"/>
                <w:sz w:val="40"/>
                <w:szCs w:val="20"/>
              </w:rPr>
              <w:t>Entero</w:t>
            </w:r>
            <w:r>
              <w:rPr>
                <w:b/>
                <w:i w:val="0"/>
                <w:sz w:val="40"/>
                <w:szCs w:val="20"/>
              </w:rPr>
              <w:t xml:space="preserve">, </w:t>
            </w:r>
            <w:r w:rsidR="00101C81">
              <w:rPr>
                <w:b/>
                <w:i w:val="0"/>
                <w:sz w:val="40"/>
                <w:szCs w:val="20"/>
              </w:rPr>
              <w:t>valor</w:t>
            </w:r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101C81" w14:paraId="601D3639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4FA9ADB8" w14:textId="2C318C50" w:rsidR="00101C81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Cadena</w:t>
            </w:r>
          </w:p>
        </w:tc>
        <w:tc>
          <w:tcPr>
            <w:tcW w:w="3324" w:type="dxa"/>
            <w:shd w:val="clear" w:color="auto" w:fill="D2A864"/>
          </w:tcPr>
          <w:p w14:paraId="3B7A5BB6" w14:textId="6D7EC3E5" w:rsidR="00101C81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r>
              <w:rPr>
                <w:b/>
                <w:i w:val="0"/>
                <w:sz w:val="40"/>
                <w:szCs w:val="20"/>
              </w:rPr>
              <w:t>cad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, lexema&gt;</w:t>
            </w:r>
          </w:p>
        </w:tc>
      </w:tr>
      <w:tr w:rsidR="00101C81" w14:paraId="552493B1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7347F20D" w14:textId="37D84598" w:rsidR="00101C81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identificador</w:t>
            </w:r>
          </w:p>
        </w:tc>
        <w:tc>
          <w:tcPr>
            <w:tcW w:w="3324" w:type="dxa"/>
            <w:shd w:val="clear" w:color="auto" w:fill="D2A864"/>
          </w:tcPr>
          <w:p w14:paraId="2A1DD296" w14:textId="781CE41E" w:rsidR="00101C81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 xml:space="preserve">&lt;ID, </w:t>
            </w:r>
            <w:proofErr w:type="spellStart"/>
            <w:r>
              <w:rPr>
                <w:b/>
                <w:i w:val="0"/>
                <w:sz w:val="40"/>
                <w:szCs w:val="20"/>
              </w:rPr>
              <w:t>posTS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101C81" w14:paraId="0CDC42E0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43513E8B" w14:textId="484BBDFD" w:rsidR="00101C81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+=</w:t>
            </w:r>
          </w:p>
        </w:tc>
        <w:tc>
          <w:tcPr>
            <w:tcW w:w="3324" w:type="dxa"/>
            <w:shd w:val="clear" w:color="auto" w:fill="D2A864"/>
          </w:tcPr>
          <w:p w14:paraId="1ED92E91" w14:textId="7545CC32" w:rsidR="00101C81" w:rsidRDefault="00101C81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Inc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,</w:t>
            </w:r>
            <w:r w:rsidR="00E30599">
              <w:rPr>
                <w:b/>
                <w:i w:val="0"/>
                <w:sz w:val="40"/>
                <w:szCs w:val="20"/>
              </w:rPr>
              <w:t>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101C81" w14:paraId="4B45A2CA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7B15DB91" w14:textId="11B791C1" w:rsidR="00101C81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=</w:t>
            </w:r>
          </w:p>
        </w:tc>
        <w:tc>
          <w:tcPr>
            <w:tcW w:w="3324" w:type="dxa"/>
            <w:shd w:val="clear" w:color="auto" w:fill="D2A864"/>
          </w:tcPr>
          <w:p w14:paraId="109550B3" w14:textId="1339A9E8" w:rsidR="00101C81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gramStart"/>
            <w:r>
              <w:rPr>
                <w:b/>
                <w:i w:val="0"/>
                <w:sz w:val="40"/>
                <w:szCs w:val="20"/>
              </w:rPr>
              <w:t>Igual,-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673F1906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6B2325AD" w14:textId="04236B3E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lastRenderedPageBreak/>
              <w:t>,</w:t>
            </w:r>
          </w:p>
        </w:tc>
        <w:tc>
          <w:tcPr>
            <w:tcW w:w="3324" w:type="dxa"/>
            <w:shd w:val="clear" w:color="auto" w:fill="D2A864"/>
          </w:tcPr>
          <w:p w14:paraId="3E694314" w14:textId="6BAD0C2B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gramStart"/>
            <w:r>
              <w:rPr>
                <w:b/>
                <w:i w:val="0"/>
                <w:sz w:val="40"/>
                <w:szCs w:val="20"/>
              </w:rPr>
              <w:t>Coma,-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3AC73CB5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2A6EC5C1" w14:textId="68B8AF2D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;</w:t>
            </w:r>
          </w:p>
        </w:tc>
        <w:tc>
          <w:tcPr>
            <w:tcW w:w="3324" w:type="dxa"/>
            <w:shd w:val="clear" w:color="auto" w:fill="D2A864"/>
          </w:tcPr>
          <w:p w14:paraId="76A533F5" w14:textId="6ADD3C80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Pcoma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35291550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12AA0079" w14:textId="4466F8C1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(</w:t>
            </w:r>
          </w:p>
        </w:tc>
        <w:tc>
          <w:tcPr>
            <w:tcW w:w="3324" w:type="dxa"/>
            <w:shd w:val="clear" w:color="auto" w:fill="D2A864"/>
          </w:tcPr>
          <w:p w14:paraId="1EE0E7CB" w14:textId="24376F0C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AbrePar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4649735B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29E25171" w14:textId="03E40E08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)</w:t>
            </w:r>
          </w:p>
        </w:tc>
        <w:tc>
          <w:tcPr>
            <w:tcW w:w="3324" w:type="dxa"/>
            <w:shd w:val="clear" w:color="auto" w:fill="D2A864"/>
          </w:tcPr>
          <w:p w14:paraId="6A5B293A" w14:textId="5E071537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CierraPar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1945B169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55CBDC7A" w14:textId="50C5D657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{</w:t>
            </w:r>
          </w:p>
        </w:tc>
        <w:tc>
          <w:tcPr>
            <w:tcW w:w="3324" w:type="dxa"/>
            <w:shd w:val="clear" w:color="auto" w:fill="D2A864"/>
          </w:tcPr>
          <w:p w14:paraId="08D61DE6" w14:textId="51884EB0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AbreCorch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728E5AAF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185908AA" w14:textId="15B682A9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}</w:t>
            </w:r>
          </w:p>
        </w:tc>
        <w:tc>
          <w:tcPr>
            <w:tcW w:w="3324" w:type="dxa"/>
            <w:shd w:val="clear" w:color="auto" w:fill="D2A864"/>
          </w:tcPr>
          <w:p w14:paraId="2AAE0F51" w14:textId="56021F6A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CierraCorch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2B76EF0D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5CE21245" w14:textId="2A7C01E5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-</w:t>
            </w:r>
          </w:p>
        </w:tc>
        <w:tc>
          <w:tcPr>
            <w:tcW w:w="3324" w:type="dxa"/>
            <w:shd w:val="clear" w:color="auto" w:fill="D2A864"/>
          </w:tcPr>
          <w:p w14:paraId="67E3DBDF" w14:textId="2B14DDB5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gramStart"/>
            <w:r>
              <w:rPr>
                <w:b/>
                <w:i w:val="0"/>
                <w:sz w:val="40"/>
                <w:szCs w:val="20"/>
              </w:rPr>
              <w:t>Menos,-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5F1F0CDD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06E56877" w14:textId="268017C5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!</w:t>
            </w:r>
          </w:p>
        </w:tc>
        <w:tc>
          <w:tcPr>
            <w:tcW w:w="3324" w:type="dxa"/>
            <w:shd w:val="clear" w:color="auto" w:fill="D2A864"/>
          </w:tcPr>
          <w:p w14:paraId="29E55C9F" w14:textId="3BF2E91D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Not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30B7527B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1F09C924" w14:textId="4E45EB1D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  <w:tc>
          <w:tcPr>
            <w:tcW w:w="3324" w:type="dxa"/>
            <w:shd w:val="clear" w:color="auto" w:fill="D2A864"/>
          </w:tcPr>
          <w:p w14:paraId="557626B2" w14:textId="4D72DFEF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gramStart"/>
            <w:r>
              <w:rPr>
                <w:b/>
                <w:i w:val="0"/>
                <w:sz w:val="40"/>
                <w:szCs w:val="20"/>
              </w:rPr>
              <w:t>Mayor,-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  <w:tr w:rsidR="00E30599" w14:paraId="68C14C5E" w14:textId="77777777" w:rsidTr="002D1E29">
        <w:trPr>
          <w:trHeight w:val="539"/>
          <w:jc w:val="center"/>
        </w:trPr>
        <w:tc>
          <w:tcPr>
            <w:tcW w:w="3486" w:type="dxa"/>
            <w:shd w:val="clear" w:color="auto" w:fill="D2A864"/>
          </w:tcPr>
          <w:p w14:paraId="65B8A94F" w14:textId="72A5ED47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EOF</w:t>
            </w:r>
          </w:p>
        </w:tc>
        <w:tc>
          <w:tcPr>
            <w:tcW w:w="3324" w:type="dxa"/>
            <w:shd w:val="clear" w:color="auto" w:fill="D2A864"/>
          </w:tcPr>
          <w:p w14:paraId="78442160" w14:textId="1FA2C56D" w:rsidR="00E30599" w:rsidRDefault="00E30599" w:rsidP="00C40411">
            <w:pPr>
              <w:pStyle w:val="Heading3"/>
              <w:jc w:val="center"/>
              <w:rPr>
                <w:b/>
                <w:i w:val="0"/>
                <w:sz w:val="40"/>
                <w:szCs w:val="20"/>
              </w:rPr>
            </w:pPr>
            <w:r>
              <w:rPr>
                <w:b/>
                <w:i w:val="0"/>
                <w:sz w:val="40"/>
                <w:szCs w:val="20"/>
              </w:rPr>
              <w:t>&lt;</w:t>
            </w:r>
            <w:proofErr w:type="spellStart"/>
            <w:proofErr w:type="gramStart"/>
            <w:r>
              <w:rPr>
                <w:b/>
                <w:i w:val="0"/>
                <w:sz w:val="40"/>
                <w:szCs w:val="20"/>
              </w:rPr>
              <w:t>Eof</w:t>
            </w:r>
            <w:proofErr w:type="spellEnd"/>
            <w:r>
              <w:rPr>
                <w:b/>
                <w:i w:val="0"/>
                <w:sz w:val="40"/>
                <w:szCs w:val="20"/>
              </w:rPr>
              <w:t>,-</w:t>
            </w:r>
            <w:proofErr w:type="gramEnd"/>
            <w:r>
              <w:rPr>
                <w:b/>
                <w:i w:val="0"/>
                <w:sz w:val="40"/>
                <w:szCs w:val="20"/>
              </w:rPr>
              <w:t>&gt;</w:t>
            </w:r>
          </w:p>
        </w:tc>
      </w:tr>
    </w:tbl>
    <w:p w14:paraId="001C81B4" w14:textId="77777777" w:rsidR="00831138" w:rsidRDefault="00831138" w:rsidP="00E30599">
      <w:pPr>
        <w:pStyle w:val="Heading3"/>
        <w:rPr>
          <w:b/>
          <w:i w:val="0"/>
          <w:sz w:val="44"/>
        </w:rPr>
      </w:pPr>
    </w:p>
    <w:p w14:paraId="2789F48C" w14:textId="77777777" w:rsidR="00831138" w:rsidRPr="00B66140" w:rsidRDefault="00831138" w:rsidP="00831138">
      <w:pPr>
        <w:pStyle w:val="Heading3"/>
        <w:jc w:val="both"/>
        <w:rPr>
          <w:rFonts w:ascii="Amasis MT Pro" w:hAnsi="Amasis MT Pro"/>
          <w:b/>
          <w:i w:val="0"/>
          <w:sz w:val="40"/>
          <w:szCs w:val="20"/>
        </w:rPr>
      </w:pPr>
    </w:p>
    <w:p w14:paraId="68398C6B" w14:textId="77777777" w:rsidR="00831138" w:rsidRPr="00B66140" w:rsidRDefault="00831138" w:rsidP="00831138">
      <w:pPr>
        <w:pStyle w:val="Heading3"/>
        <w:jc w:val="both"/>
        <w:rPr>
          <w:rFonts w:ascii="Amasis MT Pro" w:hAnsi="Amasis MT Pro"/>
          <w:b/>
          <w:i w:val="0"/>
          <w:sz w:val="40"/>
          <w:szCs w:val="20"/>
        </w:rPr>
      </w:pPr>
    </w:p>
    <w:p w14:paraId="3D5074BA" w14:textId="72775D0C" w:rsidR="00831138" w:rsidRPr="00B66140" w:rsidRDefault="00831138" w:rsidP="00831138">
      <w:pPr>
        <w:pStyle w:val="Heading3"/>
        <w:jc w:val="both"/>
        <w:rPr>
          <w:rFonts w:ascii="Amasis MT Pro" w:hAnsi="Amasis MT Pro"/>
          <w:b/>
          <w:i w:val="0"/>
          <w:sz w:val="40"/>
          <w:szCs w:val="20"/>
        </w:rPr>
      </w:pPr>
      <w:r w:rsidRPr="00B66140">
        <w:rPr>
          <w:rFonts w:ascii="Amasis MT Pro" w:hAnsi="Amasis MT Pro"/>
          <w:b/>
          <w:i w:val="0"/>
          <w:sz w:val="40"/>
          <w:szCs w:val="20"/>
        </w:rPr>
        <w:t>Gramática y Autómata</w:t>
      </w:r>
    </w:p>
    <w:p w14:paraId="28EC365C" w14:textId="77777777" w:rsidR="00831138" w:rsidRPr="00B66140" w:rsidRDefault="00831138" w:rsidP="00831138">
      <w:pPr>
        <w:pStyle w:val="Heading3"/>
        <w:jc w:val="both"/>
        <w:rPr>
          <w:rFonts w:ascii="Amasis MT Pro" w:hAnsi="Amasis MT Pro"/>
          <w:b/>
          <w:i w:val="0"/>
          <w:sz w:val="40"/>
          <w:szCs w:val="20"/>
        </w:rPr>
      </w:pPr>
    </w:p>
    <w:p w14:paraId="2F3793B9" w14:textId="77777777" w:rsidR="00831138" w:rsidRPr="00E042C4" w:rsidRDefault="00831138" w:rsidP="00EF06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 w:rsidRPr="00E042C4">
        <w:rPr>
          <w:rFonts w:ascii="Book Antiqua" w:hAnsi="Book Antiqua"/>
          <w:bCs/>
          <w:i w:val="0"/>
          <w:sz w:val="36"/>
          <w:szCs w:val="18"/>
        </w:rPr>
        <w:t>Axioma = S</w:t>
      </w:r>
    </w:p>
    <w:p w14:paraId="0632C61A" w14:textId="77777777" w:rsidR="00EF0699" w:rsidRPr="00E042C4" w:rsidRDefault="00EF0699" w:rsidP="00EF06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022AEB37" w14:textId="77777777" w:rsidR="00831138" w:rsidRPr="00E042C4" w:rsidRDefault="00831138" w:rsidP="00831138">
      <w:pPr>
        <w:pStyle w:val="Heading3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438E49A3" w14:textId="77777777" w:rsidR="00831138" w:rsidRPr="00E042C4" w:rsidRDefault="00831138" w:rsidP="00EF06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 w:rsidRPr="00E042C4">
        <w:rPr>
          <w:rFonts w:ascii="Book Antiqua" w:hAnsi="Book Antiqua"/>
          <w:bCs/>
          <w:i w:val="0"/>
          <w:sz w:val="36"/>
          <w:szCs w:val="18"/>
        </w:rPr>
        <w:t xml:space="preserve">Terminales = </w:t>
      </w:r>
      <w:proofErr w:type="gramStart"/>
      <w:r w:rsidRPr="00E042C4">
        <w:rPr>
          <w:rFonts w:ascii="Book Antiqua" w:hAnsi="Book Antiqua"/>
          <w:bCs/>
          <w:i w:val="0"/>
          <w:sz w:val="36"/>
          <w:szCs w:val="18"/>
        </w:rPr>
        <w:t>{ del</w:t>
      </w:r>
      <w:proofErr w:type="gramEnd"/>
      <w:r w:rsidRPr="00E042C4">
        <w:rPr>
          <w:rFonts w:ascii="Book Antiqua" w:hAnsi="Book Antiqua"/>
          <w:bCs/>
          <w:i w:val="0"/>
          <w:sz w:val="36"/>
          <w:szCs w:val="18"/>
        </w:rPr>
        <w:t xml:space="preserve"> </w:t>
      </w:r>
      <w:proofErr w:type="spellStart"/>
      <w:r w:rsidRPr="00E042C4">
        <w:rPr>
          <w:rFonts w:ascii="Book Antiqua" w:hAnsi="Book Antiqua"/>
          <w:bCs/>
          <w:i w:val="0"/>
          <w:sz w:val="36"/>
          <w:szCs w:val="18"/>
        </w:rPr>
        <w:t>eof</w:t>
      </w:r>
      <w:proofErr w:type="spellEnd"/>
      <w:r w:rsidRPr="00E042C4">
        <w:rPr>
          <w:rFonts w:ascii="Book Antiqua" w:hAnsi="Book Antiqua"/>
          <w:bCs/>
          <w:i w:val="0"/>
          <w:sz w:val="36"/>
          <w:szCs w:val="18"/>
        </w:rPr>
        <w:t xml:space="preserve"> + </w:t>
      </w:r>
      <w:proofErr w:type="gramStart"/>
      <w:r w:rsidRPr="00E042C4">
        <w:rPr>
          <w:rFonts w:ascii="Book Antiqua" w:hAnsi="Book Antiqua"/>
          <w:bCs/>
          <w:i w:val="0"/>
          <w:sz w:val="36"/>
          <w:szCs w:val="18"/>
        </w:rPr>
        <w:t>( ;</w:t>
      </w:r>
      <w:proofErr w:type="gramEnd"/>
      <w:r w:rsidRPr="00E042C4">
        <w:rPr>
          <w:rFonts w:ascii="Book Antiqua" w:hAnsi="Book Antiqua"/>
          <w:bCs/>
          <w:i w:val="0"/>
          <w:sz w:val="36"/>
          <w:szCs w:val="18"/>
        </w:rPr>
        <w:t xml:space="preserve"> ) </w:t>
      </w:r>
      <w:proofErr w:type="gramStart"/>
      <w:r w:rsidRPr="00E042C4">
        <w:rPr>
          <w:rFonts w:ascii="Book Antiqua" w:hAnsi="Book Antiqua"/>
          <w:bCs/>
          <w:i w:val="0"/>
          <w:sz w:val="36"/>
          <w:szCs w:val="18"/>
        </w:rPr>
        <w:t>{ '</w:t>
      </w:r>
      <w:proofErr w:type="gramEnd"/>
      <w:r w:rsidRPr="00E042C4">
        <w:rPr>
          <w:rFonts w:ascii="Book Antiqua" w:hAnsi="Book Antiqua"/>
          <w:bCs/>
          <w:i w:val="0"/>
          <w:sz w:val="36"/>
          <w:szCs w:val="18"/>
        </w:rPr>
        <w:t xml:space="preserve"> } </w:t>
      </w:r>
      <w:proofErr w:type="gramStart"/>
      <w:r w:rsidRPr="00E042C4">
        <w:rPr>
          <w:rFonts w:ascii="Book Antiqua" w:hAnsi="Book Antiqua"/>
          <w:bCs/>
          <w:i w:val="0"/>
          <w:sz w:val="36"/>
          <w:szCs w:val="18"/>
        </w:rPr>
        <w:t>= ,</w:t>
      </w:r>
      <w:proofErr w:type="gramEnd"/>
      <w:r w:rsidRPr="00E042C4">
        <w:rPr>
          <w:rFonts w:ascii="Book Antiqua" w:hAnsi="Book Antiqua"/>
          <w:bCs/>
          <w:i w:val="0"/>
          <w:sz w:val="36"/>
          <w:szCs w:val="18"/>
        </w:rPr>
        <w:t xml:space="preserve"> </w:t>
      </w:r>
      <w:proofErr w:type="gramStart"/>
      <w:r w:rsidRPr="00E042C4">
        <w:rPr>
          <w:rFonts w:ascii="Book Antiqua" w:hAnsi="Book Antiqua"/>
          <w:bCs/>
          <w:i w:val="0"/>
          <w:sz w:val="36"/>
          <w:szCs w:val="18"/>
        </w:rPr>
        <w:t>&gt; !</w:t>
      </w:r>
      <w:proofErr w:type="gramEnd"/>
      <w:r w:rsidRPr="00E042C4">
        <w:rPr>
          <w:rFonts w:ascii="Book Antiqua" w:hAnsi="Book Antiqua"/>
          <w:bCs/>
          <w:i w:val="0"/>
          <w:sz w:val="36"/>
          <w:szCs w:val="18"/>
        </w:rPr>
        <w:t xml:space="preserve"> * / }</w:t>
      </w:r>
    </w:p>
    <w:p w14:paraId="15A1970B" w14:textId="77777777" w:rsidR="00EF0699" w:rsidRPr="00E042C4" w:rsidRDefault="00EF0699" w:rsidP="00EF06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44ABD5F2" w14:textId="77777777" w:rsidR="00831138" w:rsidRPr="00E042C4" w:rsidRDefault="00831138" w:rsidP="00831138">
      <w:pPr>
        <w:pStyle w:val="Heading3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0F3B8CB1" w14:textId="77777777" w:rsidR="00831138" w:rsidRPr="00E042C4" w:rsidRDefault="00831138" w:rsidP="00EF06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proofErr w:type="spellStart"/>
      <w:r w:rsidRPr="00E042C4">
        <w:rPr>
          <w:rFonts w:ascii="Book Antiqua" w:hAnsi="Book Antiqua"/>
          <w:bCs/>
          <w:i w:val="0"/>
          <w:sz w:val="36"/>
          <w:szCs w:val="18"/>
        </w:rPr>
        <w:t>NoTerminales</w:t>
      </w:r>
      <w:proofErr w:type="spellEnd"/>
      <w:r w:rsidRPr="00E042C4">
        <w:rPr>
          <w:rFonts w:ascii="Book Antiqua" w:hAnsi="Book Antiqua"/>
          <w:bCs/>
          <w:i w:val="0"/>
          <w:sz w:val="36"/>
          <w:szCs w:val="18"/>
        </w:rPr>
        <w:t xml:space="preserve"> = </w:t>
      </w:r>
      <w:proofErr w:type="gramStart"/>
      <w:r w:rsidRPr="00E042C4">
        <w:rPr>
          <w:rFonts w:ascii="Book Antiqua" w:hAnsi="Book Antiqua"/>
          <w:bCs/>
          <w:i w:val="0"/>
          <w:sz w:val="36"/>
          <w:szCs w:val="18"/>
        </w:rPr>
        <w:t>{ A</w:t>
      </w:r>
      <w:proofErr w:type="gramEnd"/>
      <w:r w:rsidRPr="00E042C4">
        <w:rPr>
          <w:rFonts w:ascii="Book Antiqua" w:hAnsi="Book Antiqua"/>
          <w:bCs/>
          <w:i w:val="0"/>
          <w:sz w:val="36"/>
          <w:szCs w:val="18"/>
        </w:rPr>
        <w:t xml:space="preserve"> B C D </w:t>
      </w:r>
      <w:proofErr w:type="gramStart"/>
      <w:r w:rsidRPr="00E042C4">
        <w:rPr>
          <w:rFonts w:ascii="Book Antiqua" w:hAnsi="Book Antiqua"/>
          <w:bCs/>
          <w:i w:val="0"/>
          <w:sz w:val="36"/>
          <w:szCs w:val="18"/>
        </w:rPr>
        <w:t>E }</w:t>
      </w:r>
      <w:proofErr w:type="gramEnd"/>
    </w:p>
    <w:p w14:paraId="79F2A77E" w14:textId="77777777" w:rsidR="00EF0699" w:rsidRPr="00E042C4" w:rsidRDefault="00EF0699" w:rsidP="00EF06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7A912BBA" w14:textId="77777777" w:rsidR="00831138" w:rsidRPr="00E042C4" w:rsidRDefault="00831138" w:rsidP="00831138">
      <w:pPr>
        <w:pStyle w:val="Heading3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778E2ACB" w14:textId="3A44B488" w:rsidR="00831138" w:rsidRDefault="00831138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proofErr w:type="gramStart"/>
      <w:r w:rsidRPr="00E042C4">
        <w:rPr>
          <w:rFonts w:ascii="Book Antiqua" w:hAnsi="Book Antiqua"/>
          <w:bCs/>
          <w:i w:val="0"/>
          <w:sz w:val="36"/>
          <w:szCs w:val="18"/>
        </w:rPr>
        <w:t>Producciones :</w:t>
      </w:r>
      <w:proofErr w:type="gramEnd"/>
    </w:p>
    <w:p w14:paraId="16A9FE92" w14:textId="77777777" w:rsidR="003C1D61" w:rsidRDefault="003C1D61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1E98A2EC" w14:textId="151CF243" w:rsidR="00B50AF8" w:rsidRDefault="00B50AF8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del: {</w:t>
      </w:r>
      <w:proofErr w:type="spellStart"/>
      <w:r>
        <w:rPr>
          <w:rFonts w:ascii="Book Antiqua" w:hAnsi="Book Antiqua"/>
          <w:bCs/>
          <w:i w:val="0"/>
          <w:sz w:val="36"/>
          <w:szCs w:val="18"/>
        </w:rPr>
        <w:t>eol</w:t>
      </w:r>
      <w:proofErr w:type="spellEnd"/>
      <w:r>
        <w:rPr>
          <w:rFonts w:ascii="Book Antiqua" w:hAnsi="Book Antiqua"/>
          <w:bCs/>
          <w:i w:val="0"/>
          <w:sz w:val="36"/>
          <w:szCs w:val="18"/>
        </w:rPr>
        <w:t xml:space="preserve">, b} </w:t>
      </w:r>
    </w:p>
    <w:p w14:paraId="666D4E36" w14:textId="3D87A770" w:rsidR="003C1D61" w:rsidRDefault="003C1D61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l: {a-z, A-Z}</w:t>
      </w:r>
    </w:p>
    <w:p w14:paraId="66DE26D2" w14:textId="5372E805" w:rsidR="003C1D61" w:rsidRDefault="003C1D61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c: cualquier carácter - {“}</w:t>
      </w:r>
    </w:p>
    <w:p w14:paraId="6535E83F" w14:textId="1D7B977D" w:rsidR="003C1D61" w:rsidRDefault="003C1D61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c’: cualquier carácter – {*}</w:t>
      </w:r>
    </w:p>
    <w:p w14:paraId="29A90698" w14:textId="77777777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2EC1F0FA" w14:textId="38646716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 xml:space="preserve">S-&gt; </w:t>
      </w:r>
      <w:proofErr w:type="spellStart"/>
      <w:r w:rsidRPr="00E30599">
        <w:rPr>
          <w:rFonts w:ascii="Book Antiqua" w:hAnsi="Book Antiqua"/>
          <w:bCs/>
          <w:i w:val="0"/>
          <w:sz w:val="36"/>
          <w:szCs w:val="18"/>
        </w:rPr>
        <w:t>delS</w:t>
      </w:r>
      <w:proofErr w:type="spellEnd"/>
      <w:r w:rsidRPr="00E30599">
        <w:rPr>
          <w:rFonts w:ascii="Book Antiqua" w:hAnsi="Book Antiqua"/>
          <w:bCs/>
          <w:i w:val="0"/>
          <w:sz w:val="36"/>
          <w:szCs w:val="18"/>
        </w:rPr>
        <w:t xml:space="preserve"> |</w:t>
      </w:r>
      <w:r>
        <w:rPr>
          <w:rFonts w:ascii="Book Antiqua" w:hAnsi="Book Antiqua"/>
          <w:bCs/>
          <w:i w:val="0"/>
          <w:sz w:val="36"/>
          <w:szCs w:val="18"/>
        </w:rPr>
        <w:t xml:space="preserve"> &gt; </w:t>
      </w:r>
      <w:proofErr w:type="gramStart"/>
      <w:r>
        <w:rPr>
          <w:rFonts w:ascii="Book Antiqua" w:hAnsi="Book Antiqua"/>
          <w:bCs/>
          <w:i w:val="0"/>
          <w:sz w:val="36"/>
          <w:szCs w:val="18"/>
        </w:rPr>
        <w:t xml:space="preserve">| </w:t>
      </w:r>
      <w:r w:rsidRPr="00E30599">
        <w:rPr>
          <w:rFonts w:ascii="Book Antiqua" w:hAnsi="Book Antiqua"/>
          <w:bCs/>
          <w:i w:val="0"/>
          <w:sz w:val="36"/>
          <w:szCs w:val="18"/>
        </w:rPr>
        <w:t>!</w:t>
      </w:r>
      <w:proofErr w:type="gramEnd"/>
      <w:r w:rsidRPr="00E30599">
        <w:rPr>
          <w:rFonts w:ascii="Book Antiqua" w:hAnsi="Book Antiqua"/>
          <w:bCs/>
          <w:i w:val="0"/>
          <w:sz w:val="36"/>
          <w:szCs w:val="18"/>
        </w:rPr>
        <w:t xml:space="preserve"> |</w:t>
      </w:r>
      <w:r>
        <w:rPr>
          <w:rFonts w:ascii="Book Antiqua" w:hAnsi="Book Antiqua"/>
          <w:bCs/>
          <w:i w:val="0"/>
          <w:sz w:val="36"/>
          <w:szCs w:val="18"/>
        </w:rPr>
        <w:t xml:space="preserve">- | } | { | ( | ) | ; </w:t>
      </w:r>
    </w:p>
    <w:p w14:paraId="392FCDF3" w14:textId="3B9DC601" w:rsidR="00E30599" w:rsidRDefault="00E30599" w:rsidP="00E30599">
      <w:pPr>
        <w:pStyle w:val="Heading3"/>
        <w:ind w:left="720"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proofErr w:type="gramStart"/>
      <w:r>
        <w:rPr>
          <w:rFonts w:ascii="Book Antiqua" w:hAnsi="Book Antiqua"/>
          <w:bCs/>
          <w:i w:val="0"/>
          <w:sz w:val="36"/>
          <w:szCs w:val="18"/>
        </w:rPr>
        <w:t>| ,</w:t>
      </w:r>
      <w:proofErr w:type="gramEnd"/>
      <w:r>
        <w:rPr>
          <w:rFonts w:ascii="Book Antiqua" w:hAnsi="Book Antiqua"/>
          <w:bCs/>
          <w:i w:val="0"/>
          <w:sz w:val="36"/>
          <w:szCs w:val="18"/>
        </w:rPr>
        <w:t xml:space="preserve"> | +I | “A | </w:t>
      </w:r>
      <w:proofErr w:type="spellStart"/>
      <w:r>
        <w:rPr>
          <w:rFonts w:ascii="Book Antiqua" w:hAnsi="Book Antiqua"/>
          <w:bCs/>
          <w:i w:val="0"/>
          <w:sz w:val="36"/>
          <w:szCs w:val="18"/>
        </w:rPr>
        <w:t>dD</w:t>
      </w:r>
      <w:proofErr w:type="spellEnd"/>
      <w:r>
        <w:rPr>
          <w:rFonts w:ascii="Book Antiqua" w:hAnsi="Book Antiqua"/>
          <w:bCs/>
          <w:i w:val="0"/>
          <w:sz w:val="36"/>
          <w:szCs w:val="18"/>
        </w:rPr>
        <w:t xml:space="preserve"> | </w:t>
      </w:r>
      <w:proofErr w:type="spellStart"/>
      <w:r>
        <w:rPr>
          <w:rFonts w:ascii="Book Antiqua" w:hAnsi="Book Antiqua"/>
          <w:bCs/>
          <w:i w:val="0"/>
          <w:sz w:val="36"/>
          <w:szCs w:val="18"/>
        </w:rPr>
        <w:t>lP</w:t>
      </w:r>
      <w:proofErr w:type="spellEnd"/>
      <w:r>
        <w:rPr>
          <w:rFonts w:ascii="Book Antiqua" w:hAnsi="Book Antiqua"/>
          <w:bCs/>
          <w:i w:val="0"/>
          <w:sz w:val="36"/>
          <w:szCs w:val="18"/>
        </w:rPr>
        <w:t xml:space="preserve"> | /C</w:t>
      </w:r>
    </w:p>
    <w:p w14:paraId="093DD3CF" w14:textId="77777777" w:rsidR="00E30599" w:rsidRDefault="00E30599" w:rsidP="00E30599">
      <w:pPr>
        <w:pStyle w:val="Heading3"/>
        <w:ind w:left="720"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37B727E7" w14:textId="619A3642" w:rsidR="00E30599" w:rsidRDefault="00E30599" w:rsidP="00E30599">
      <w:pPr>
        <w:pStyle w:val="Heading3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ab/>
        <w:t>I -&gt; =</w:t>
      </w:r>
    </w:p>
    <w:p w14:paraId="1D2F1BE5" w14:textId="54153F27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 xml:space="preserve">A -&gt; </w:t>
      </w:r>
      <w:proofErr w:type="spellStart"/>
      <w:r>
        <w:rPr>
          <w:rFonts w:ascii="Book Antiqua" w:hAnsi="Book Antiqua"/>
          <w:bCs/>
          <w:i w:val="0"/>
          <w:sz w:val="36"/>
          <w:szCs w:val="18"/>
        </w:rPr>
        <w:t>cA</w:t>
      </w:r>
      <w:proofErr w:type="spellEnd"/>
      <w:r>
        <w:rPr>
          <w:rFonts w:ascii="Book Antiqua" w:hAnsi="Book Antiqua"/>
          <w:bCs/>
          <w:i w:val="0"/>
          <w:sz w:val="36"/>
          <w:szCs w:val="18"/>
        </w:rPr>
        <w:t xml:space="preserve"> | “</w:t>
      </w:r>
    </w:p>
    <w:p w14:paraId="6B476CFA" w14:textId="77777777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7FA6CF58" w14:textId="050755C1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 xml:space="preserve">D-&gt; </w:t>
      </w:r>
      <w:proofErr w:type="spellStart"/>
      <w:r>
        <w:rPr>
          <w:rFonts w:ascii="Book Antiqua" w:hAnsi="Book Antiqua"/>
          <w:bCs/>
          <w:i w:val="0"/>
          <w:sz w:val="36"/>
          <w:szCs w:val="18"/>
        </w:rPr>
        <w:t>dD</w:t>
      </w:r>
      <w:proofErr w:type="spellEnd"/>
      <w:r>
        <w:rPr>
          <w:rFonts w:ascii="Book Antiqua" w:hAnsi="Book Antiqua"/>
          <w:bCs/>
          <w:i w:val="0"/>
          <w:sz w:val="36"/>
          <w:szCs w:val="18"/>
        </w:rPr>
        <w:t xml:space="preserve"> </w:t>
      </w:r>
      <w:proofErr w:type="gramStart"/>
      <w:r>
        <w:rPr>
          <w:rFonts w:ascii="Book Antiqua" w:hAnsi="Book Antiqua"/>
          <w:bCs/>
          <w:i w:val="0"/>
          <w:sz w:val="36"/>
          <w:szCs w:val="18"/>
        </w:rPr>
        <w:t>| .D</w:t>
      </w:r>
      <w:proofErr w:type="gramEnd"/>
      <w:r>
        <w:rPr>
          <w:rFonts w:ascii="Book Antiqua" w:hAnsi="Book Antiqua"/>
          <w:bCs/>
          <w:i w:val="0"/>
          <w:sz w:val="36"/>
          <w:szCs w:val="18"/>
        </w:rPr>
        <w:t xml:space="preserve">’ | </w:t>
      </w:r>
      <w:r w:rsidRPr="00E30599">
        <w:rPr>
          <w:rFonts w:ascii="Book Antiqua" w:hAnsi="Book Antiqua"/>
          <w:bCs/>
          <w:i w:val="0"/>
          <w:sz w:val="36"/>
          <w:szCs w:val="18"/>
        </w:rPr>
        <w:t>λ</w:t>
      </w:r>
    </w:p>
    <w:p w14:paraId="7FADF43B" w14:textId="77777777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6AED3468" w14:textId="3CE8E9D4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 xml:space="preserve">D’ -&gt; </w:t>
      </w:r>
      <w:proofErr w:type="spellStart"/>
      <w:r>
        <w:rPr>
          <w:rFonts w:ascii="Book Antiqua" w:hAnsi="Book Antiqua"/>
          <w:bCs/>
          <w:i w:val="0"/>
          <w:sz w:val="36"/>
          <w:szCs w:val="18"/>
        </w:rPr>
        <w:t>dD</w:t>
      </w:r>
      <w:proofErr w:type="spellEnd"/>
      <w:r>
        <w:rPr>
          <w:rFonts w:ascii="Book Antiqua" w:hAnsi="Book Antiqua"/>
          <w:bCs/>
          <w:i w:val="0"/>
          <w:sz w:val="36"/>
          <w:szCs w:val="18"/>
        </w:rPr>
        <w:t>’’</w:t>
      </w:r>
    </w:p>
    <w:p w14:paraId="5AD27F04" w14:textId="77777777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6AA1B88A" w14:textId="08A4A0C7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 xml:space="preserve">D’’ -&gt; </w:t>
      </w:r>
      <w:proofErr w:type="spellStart"/>
      <w:r>
        <w:rPr>
          <w:rFonts w:ascii="Book Antiqua" w:hAnsi="Book Antiqua"/>
          <w:bCs/>
          <w:i w:val="0"/>
          <w:sz w:val="36"/>
          <w:szCs w:val="18"/>
        </w:rPr>
        <w:t>dD</w:t>
      </w:r>
      <w:proofErr w:type="spellEnd"/>
      <w:r>
        <w:rPr>
          <w:rFonts w:ascii="Book Antiqua" w:hAnsi="Book Antiqua"/>
          <w:bCs/>
          <w:i w:val="0"/>
          <w:sz w:val="36"/>
          <w:szCs w:val="18"/>
        </w:rPr>
        <w:t xml:space="preserve">’’ | </w:t>
      </w:r>
      <w:r w:rsidRPr="00E30599">
        <w:rPr>
          <w:rFonts w:ascii="Book Antiqua" w:hAnsi="Book Antiqua"/>
          <w:bCs/>
          <w:i w:val="0"/>
          <w:sz w:val="36"/>
          <w:szCs w:val="18"/>
        </w:rPr>
        <w:t>λ</w:t>
      </w:r>
    </w:p>
    <w:p w14:paraId="6BEADD21" w14:textId="77777777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1B247A6F" w14:textId="4068C89B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 xml:space="preserve">P -&gt; </w:t>
      </w:r>
      <w:proofErr w:type="spellStart"/>
      <w:r>
        <w:rPr>
          <w:rFonts w:ascii="Book Antiqua" w:hAnsi="Book Antiqua"/>
          <w:bCs/>
          <w:i w:val="0"/>
          <w:sz w:val="36"/>
          <w:szCs w:val="18"/>
        </w:rPr>
        <w:t>lP</w:t>
      </w:r>
      <w:proofErr w:type="spellEnd"/>
      <w:r>
        <w:rPr>
          <w:rFonts w:ascii="Book Antiqua" w:hAnsi="Book Antiqua"/>
          <w:bCs/>
          <w:i w:val="0"/>
          <w:sz w:val="36"/>
          <w:szCs w:val="18"/>
        </w:rPr>
        <w:t xml:space="preserve"> | </w:t>
      </w:r>
      <w:r w:rsidRPr="00E30599">
        <w:rPr>
          <w:rFonts w:ascii="Book Antiqua" w:hAnsi="Book Antiqua"/>
          <w:bCs/>
          <w:i w:val="0"/>
          <w:sz w:val="36"/>
          <w:szCs w:val="18"/>
        </w:rPr>
        <w:t>λ</w:t>
      </w:r>
    </w:p>
    <w:p w14:paraId="2C47239A" w14:textId="77777777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31512D9E" w14:textId="0FC58E68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C -&gt; *C’</w:t>
      </w:r>
    </w:p>
    <w:p w14:paraId="145B458D" w14:textId="546FB69B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5FBB5EAD" w14:textId="3AFEA7CC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C’ -&gt;</w:t>
      </w:r>
      <w:proofErr w:type="spellStart"/>
      <w:r>
        <w:rPr>
          <w:rFonts w:ascii="Book Antiqua" w:hAnsi="Book Antiqua"/>
          <w:bCs/>
          <w:i w:val="0"/>
          <w:sz w:val="36"/>
          <w:szCs w:val="18"/>
        </w:rPr>
        <w:t>c’C</w:t>
      </w:r>
      <w:proofErr w:type="spellEnd"/>
      <w:r>
        <w:rPr>
          <w:rFonts w:ascii="Book Antiqua" w:hAnsi="Book Antiqua"/>
          <w:bCs/>
          <w:i w:val="0"/>
          <w:sz w:val="36"/>
          <w:szCs w:val="18"/>
        </w:rPr>
        <w:t>’ | *C’’</w:t>
      </w:r>
    </w:p>
    <w:p w14:paraId="58CA51CD" w14:textId="77777777" w:rsid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</w:p>
    <w:p w14:paraId="7684431E" w14:textId="221D0FB1" w:rsidR="00E30599" w:rsidRPr="00E30599" w:rsidRDefault="00E30599" w:rsidP="00E30599">
      <w:pPr>
        <w:pStyle w:val="Heading3"/>
        <w:ind w:firstLine="720"/>
        <w:jc w:val="both"/>
        <w:rPr>
          <w:rFonts w:ascii="Book Antiqua" w:hAnsi="Book Antiqua"/>
          <w:bCs/>
          <w:i w:val="0"/>
          <w:sz w:val="36"/>
          <w:szCs w:val="18"/>
        </w:rPr>
      </w:pPr>
      <w:r>
        <w:rPr>
          <w:rFonts w:ascii="Book Antiqua" w:hAnsi="Book Antiqua"/>
          <w:bCs/>
          <w:i w:val="0"/>
          <w:sz w:val="36"/>
          <w:szCs w:val="18"/>
        </w:rPr>
        <w:t>C’’ -&gt; /</w:t>
      </w:r>
    </w:p>
    <w:p w14:paraId="639AB4FF" w14:textId="77777777" w:rsidR="00B66140" w:rsidRDefault="00B66140" w:rsidP="00B66140">
      <w:pPr>
        <w:pStyle w:val="Heading3"/>
        <w:rPr>
          <w:noProof/>
        </w:rPr>
      </w:pPr>
    </w:p>
    <w:p w14:paraId="59611FF3" w14:textId="1AC5EF9E" w:rsidR="003C1D61" w:rsidRDefault="003C1D61" w:rsidP="003C1D61">
      <w:pPr>
        <w:pStyle w:val="Heading3"/>
        <w:rPr>
          <w:b/>
          <w:i w:val="0"/>
          <w:sz w:val="44"/>
        </w:rPr>
      </w:pPr>
      <w:r>
        <w:rPr>
          <w:b/>
          <w:i w:val="0"/>
          <w:sz w:val="44"/>
        </w:rPr>
        <w:t>Autómata</w:t>
      </w:r>
    </w:p>
    <w:p w14:paraId="553FB312" w14:textId="77777777" w:rsidR="006465AD" w:rsidRDefault="006465AD" w:rsidP="003C1D61">
      <w:pPr>
        <w:pStyle w:val="Heading3"/>
        <w:rPr>
          <w:b/>
          <w:i w:val="0"/>
          <w:sz w:val="44"/>
        </w:rPr>
      </w:pPr>
    </w:p>
    <w:p w14:paraId="41634588" w14:textId="050F64DB" w:rsidR="006465AD" w:rsidRDefault="006465AD" w:rsidP="003C1D61">
      <w:pPr>
        <w:pStyle w:val="Heading3"/>
        <w:rPr>
          <w:b/>
          <w:i w:val="0"/>
          <w:sz w:val="44"/>
        </w:rPr>
      </w:pPr>
      <w:proofErr w:type="spellStart"/>
      <w:r>
        <w:rPr>
          <w:b/>
          <w:i w:val="0"/>
          <w:sz w:val="44"/>
        </w:rPr>
        <w:t>o.c</w:t>
      </w:r>
      <w:proofErr w:type="spellEnd"/>
      <w:r>
        <w:rPr>
          <w:b/>
          <w:i w:val="0"/>
          <w:sz w:val="44"/>
        </w:rPr>
        <w:t xml:space="preserve"> -&gt; Otro </w:t>
      </w:r>
      <w:proofErr w:type="spellStart"/>
      <w:r>
        <w:rPr>
          <w:b/>
          <w:i w:val="0"/>
          <w:sz w:val="44"/>
        </w:rPr>
        <w:t>Caracter</w:t>
      </w:r>
      <w:proofErr w:type="spellEnd"/>
    </w:p>
    <w:p w14:paraId="55A9283C" w14:textId="3C7F9D2B" w:rsidR="003C1D61" w:rsidRDefault="003C1D61" w:rsidP="003C1D61">
      <w:pPr>
        <w:pStyle w:val="Heading3"/>
        <w:rPr>
          <w:b/>
          <w:i w:val="0"/>
          <w:sz w:val="44"/>
        </w:rPr>
      </w:pPr>
    </w:p>
    <w:p w14:paraId="2F1FA1D1" w14:textId="77777777" w:rsidR="003C1D61" w:rsidRDefault="003C1D61" w:rsidP="003C1D61">
      <w:pPr>
        <w:pStyle w:val="Heading3"/>
        <w:rPr>
          <w:b/>
          <w:i w:val="0"/>
          <w:sz w:val="44"/>
        </w:rPr>
      </w:pPr>
    </w:p>
    <w:p w14:paraId="7D8A2411" w14:textId="6BC1757F" w:rsidR="003C1D61" w:rsidRDefault="00FB28D9" w:rsidP="003C1D61">
      <w:pPr>
        <w:pStyle w:val="Heading3"/>
        <w:rPr>
          <w:b/>
          <w:i w:val="0"/>
          <w:sz w:val="44"/>
        </w:rPr>
      </w:pPr>
      <w:r>
        <w:rPr>
          <w:b/>
          <w:i w:val="0"/>
          <w:noProof/>
          <w:sz w:val="44"/>
        </w:rPr>
        <w:lastRenderedPageBreak/>
        <w:drawing>
          <wp:inline distT="0" distB="0" distL="0" distR="0" wp14:anchorId="7D1A9D7D" wp14:editId="0A83A63A">
            <wp:extent cx="6096000" cy="4671060"/>
            <wp:effectExtent l="0" t="0" r="0" b="0"/>
            <wp:docPr id="17326359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003C8" w14:textId="13152ABA" w:rsidR="003C1D61" w:rsidRDefault="003C1D61" w:rsidP="003C1D61">
      <w:pPr>
        <w:pStyle w:val="Heading3"/>
        <w:rPr>
          <w:b/>
          <w:i w:val="0"/>
          <w:sz w:val="44"/>
        </w:rPr>
      </w:pPr>
      <w:r>
        <w:rPr>
          <w:b/>
          <w:i w:val="0"/>
          <w:sz w:val="44"/>
        </w:rPr>
        <w:t>Acciones Semánticas</w:t>
      </w:r>
    </w:p>
    <w:p w14:paraId="73239DAA" w14:textId="77777777" w:rsidR="003C1D61" w:rsidRDefault="003C1D61" w:rsidP="003C1D61">
      <w:pPr>
        <w:pStyle w:val="Heading3"/>
        <w:rPr>
          <w:b/>
          <w:i w:val="0"/>
          <w:sz w:val="44"/>
        </w:rPr>
      </w:pPr>
    </w:p>
    <w:p w14:paraId="3B634F38" w14:textId="68CBAE8E" w:rsidR="006465AD" w:rsidRDefault="006465AD" w:rsidP="00B66140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0:0 Leer</w:t>
      </w:r>
    </w:p>
    <w:p w14:paraId="047C77BA" w14:textId="1D13E46F" w:rsidR="006465AD" w:rsidRPr="006465AD" w:rsidRDefault="006465AD" w:rsidP="00B66140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0:40 Leer; </w:t>
      </w:r>
      <w:proofErr w:type="spell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Gen_token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(&lt;</w:t>
      </w:r>
      <w:proofErr w:type="gram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Mayor,-</w:t>
      </w:r>
      <w:proofErr w:type="gram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&gt;)</w:t>
      </w:r>
    </w:p>
    <w:p w14:paraId="75A930DC" w14:textId="77777777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0:41 Leer; </w:t>
      </w:r>
      <w:proofErr w:type="spell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Gen_token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(&lt;</w:t>
      </w:r>
      <w:proofErr w:type="gram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Not,-</w:t>
      </w:r>
      <w:proofErr w:type="gram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&gt;)</w:t>
      </w:r>
    </w:p>
    <w:p w14:paraId="6D5C4D78" w14:textId="6C064B0F" w:rsidR="006465AD" w:rsidRP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0:4</w:t>
      </w: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2</w:t>
      </w: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 Leer; </w:t>
      </w:r>
      <w:proofErr w:type="spell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Gen_token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(&lt;</w:t>
      </w:r>
      <w:proofErr w:type="spellStart"/>
      <w:proofErr w:type="gram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CierraCorch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,-</w:t>
      </w:r>
      <w:proofErr w:type="gram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&gt;)</w:t>
      </w:r>
    </w:p>
    <w:p w14:paraId="3605814E" w14:textId="2669CF57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0:4</w:t>
      </w:r>
      <w:r>
        <w:rPr>
          <w:rFonts w:ascii="Book Antiqua" w:hAnsi="Book Antiqua"/>
          <w:color w:val="161718" w:themeColor="text1"/>
          <w:sz w:val="32"/>
          <w:szCs w:val="24"/>
          <w:lang w:val="en-GB"/>
        </w:rPr>
        <w:t>3</w:t>
      </w: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 Leer; </w:t>
      </w:r>
      <w:proofErr w:type="spell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Gen_token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(&lt;</w:t>
      </w:r>
      <w:proofErr w:type="spellStart"/>
      <w:proofErr w:type="gramStart"/>
      <w:r>
        <w:rPr>
          <w:rFonts w:ascii="Book Antiqua" w:hAnsi="Book Antiqua"/>
          <w:color w:val="161718" w:themeColor="text1"/>
          <w:sz w:val="32"/>
          <w:szCs w:val="24"/>
          <w:lang w:val="en-GB"/>
        </w:rPr>
        <w:t>AbreCorch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,-</w:t>
      </w:r>
      <w:proofErr w:type="gram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&gt;)</w:t>
      </w:r>
    </w:p>
    <w:p w14:paraId="397B1D61" w14:textId="5EDD5FCA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0:4</w:t>
      </w:r>
      <w:r>
        <w:rPr>
          <w:rFonts w:ascii="Book Antiqua" w:hAnsi="Book Antiqua"/>
          <w:color w:val="161718" w:themeColor="text1"/>
          <w:sz w:val="32"/>
          <w:szCs w:val="24"/>
          <w:lang w:val="en-GB"/>
        </w:rPr>
        <w:t>4</w:t>
      </w:r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 Leer; </w:t>
      </w:r>
      <w:proofErr w:type="spellStart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Gen_token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(&lt;</w:t>
      </w:r>
      <w:proofErr w:type="spellStart"/>
      <w:proofErr w:type="gramStart"/>
      <w:r>
        <w:rPr>
          <w:rFonts w:ascii="Book Antiqua" w:hAnsi="Book Antiqua"/>
          <w:color w:val="161718" w:themeColor="text1"/>
          <w:sz w:val="32"/>
          <w:szCs w:val="24"/>
          <w:lang w:val="en-GB"/>
        </w:rPr>
        <w:t>AbrePar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,-</w:t>
      </w:r>
      <w:proofErr w:type="gramEnd"/>
      <w:r w:rsidRPr="006465AD">
        <w:rPr>
          <w:rFonts w:ascii="Book Antiqua" w:hAnsi="Book Antiqua"/>
          <w:color w:val="161718" w:themeColor="text1"/>
          <w:sz w:val="32"/>
          <w:szCs w:val="24"/>
          <w:lang w:val="en-GB"/>
        </w:rPr>
        <w:t>&gt;)</w:t>
      </w:r>
    </w:p>
    <w:p w14:paraId="6474EF24" w14:textId="77C76E12" w:rsidR="006465AD" w:rsidRP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 w:rsidRPr="006465AD">
        <w:rPr>
          <w:rFonts w:ascii="Book Antiqua" w:hAnsi="Book Antiqua"/>
          <w:color w:val="161718" w:themeColor="text1"/>
          <w:sz w:val="32"/>
          <w:szCs w:val="24"/>
        </w:rPr>
        <w:t>0:4</w:t>
      </w:r>
      <w:r w:rsidRPr="006465AD">
        <w:rPr>
          <w:rFonts w:ascii="Book Antiqua" w:hAnsi="Book Antiqua"/>
          <w:color w:val="161718" w:themeColor="text1"/>
          <w:sz w:val="32"/>
          <w:szCs w:val="24"/>
        </w:rPr>
        <w:t>5</w:t>
      </w:r>
      <w:r w:rsidRPr="006465AD">
        <w:rPr>
          <w:rFonts w:ascii="Book Antiqua" w:hAnsi="Book Antiqua"/>
          <w:color w:val="161718" w:themeColor="text1"/>
          <w:sz w:val="32"/>
          <w:szCs w:val="24"/>
        </w:rPr>
        <w:t xml:space="preserve"> Leer; </w:t>
      </w:r>
      <w:proofErr w:type="spellStart"/>
      <w:r w:rsidRPr="006465AD"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spellStart"/>
      <w:proofErr w:type="gramStart"/>
      <w:r w:rsidRPr="006465AD">
        <w:rPr>
          <w:rFonts w:ascii="Book Antiqua" w:hAnsi="Book Antiqua"/>
          <w:color w:val="161718" w:themeColor="text1"/>
          <w:sz w:val="32"/>
          <w:szCs w:val="24"/>
        </w:rPr>
        <w:t>CierraPar</w:t>
      </w:r>
      <w:proofErr w:type="spellEnd"/>
      <w:r w:rsidRPr="006465AD">
        <w:rPr>
          <w:rFonts w:ascii="Book Antiqua" w:hAnsi="Book Antiqua"/>
          <w:color w:val="161718" w:themeColor="text1"/>
          <w:sz w:val="32"/>
          <w:szCs w:val="24"/>
        </w:rPr>
        <w:t>,-</w:t>
      </w:r>
      <w:proofErr w:type="gramEnd"/>
      <w:r w:rsidRPr="006465AD"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1D267382" w14:textId="39922D01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0:4</w:t>
      </w:r>
      <w:r>
        <w:rPr>
          <w:rFonts w:ascii="Book Antiqua" w:hAnsi="Book Antiqua"/>
          <w:color w:val="161718" w:themeColor="text1"/>
          <w:sz w:val="32"/>
          <w:szCs w:val="24"/>
        </w:rPr>
        <w:t>6</w:t>
      </w:r>
      <w:r>
        <w:rPr>
          <w:rFonts w:ascii="Book Antiqua" w:hAnsi="Book Antiqua"/>
          <w:color w:val="161718" w:themeColor="text1"/>
          <w:sz w:val="32"/>
          <w:szCs w:val="24"/>
        </w:rPr>
        <w:t xml:space="preserve"> Leer;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spellStart"/>
      <w:proofErr w:type="gramStart"/>
      <w:r>
        <w:rPr>
          <w:rFonts w:ascii="Book Antiqua" w:hAnsi="Book Antiqua"/>
          <w:color w:val="161718" w:themeColor="text1"/>
          <w:sz w:val="32"/>
          <w:szCs w:val="24"/>
        </w:rPr>
        <w:t>Pcoma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,-</w:t>
      </w:r>
      <w:proofErr w:type="gramEnd"/>
      <w:r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11B5240A" w14:textId="40533FFA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0:4</w:t>
      </w:r>
      <w:r>
        <w:rPr>
          <w:rFonts w:ascii="Book Antiqua" w:hAnsi="Book Antiqua"/>
          <w:color w:val="161718" w:themeColor="text1"/>
          <w:sz w:val="32"/>
          <w:szCs w:val="24"/>
        </w:rPr>
        <w:t>7</w:t>
      </w:r>
      <w:r>
        <w:rPr>
          <w:rFonts w:ascii="Book Antiqua" w:hAnsi="Book Antiqua"/>
          <w:color w:val="161718" w:themeColor="text1"/>
          <w:sz w:val="32"/>
          <w:szCs w:val="24"/>
        </w:rPr>
        <w:t xml:space="preserve"> Leer;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gramStart"/>
      <w:r>
        <w:rPr>
          <w:rFonts w:ascii="Book Antiqua" w:hAnsi="Book Antiqua"/>
          <w:color w:val="161718" w:themeColor="text1"/>
          <w:sz w:val="32"/>
          <w:szCs w:val="24"/>
        </w:rPr>
        <w:t>Coma</w:t>
      </w:r>
      <w:r>
        <w:rPr>
          <w:rFonts w:ascii="Book Antiqua" w:hAnsi="Book Antiqua"/>
          <w:color w:val="161718" w:themeColor="text1"/>
          <w:sz w:val="32"/>
          <w:szCs w:val="24"/>
        </w:rPr>
        <w:t>,-</w:t>
      </w:r>
      <w:proofErr w:type="gramEnd"/>
      <w:r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180C9A9F" w14:textId="59525349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0:7 Leer; </w:t>
      </w:r>
    </w:p>
    <w:p w14:paraId="259DC43A" w14:textId="288C0A22" w:rsidR="00D42477" w:rsidRDefault="00D42477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7:8 Leer; lexema = c</w:t>
      </w:r>
    </w:p>
    <w:p w14:paraId="461DB88A" w14:textId="59854F4F" w:rsidR="00D42477" w:rsidRDefault="00D42477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8:8 Leer; lexema = lexema </w:t>
      </w:r>
      <w:r w:rsidRPr="00D42477">
        <w:rPr>
          <w:rFonts w:ascii="Cambria Math" w:hAnsi="Cambria Math" w:cs="Cambria Math"/>
          <w:color w:val="161718" w:themeColor="text1"/>
          <w:sz w:val="32"/>
          <w:szCs w:val="24"/>
        </w:rPr>
        <w:t>⊕</w:t>
      </w:r>
      <w:r>
        <w:rPr>
          <w:rFonts w:ascii="Book Antiqua" w:hAnsi="Book Antiqua"/>
          <w:color w:val="161718" w:themeColor="text1"/>
          <w:sz w:val="32"/>
          <w:szCs w:val="24"/>
        </w:rPr>
        <w:t xml:space="preserve"> c</w:t>
      </w:r>
    </w:p>
    <w:p w14:paraId="38613B7B" w14:textId="3BAA62F4" w:rsidR="00D42477" w:rsidRDefault="00D42477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8:48 Leer;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spellStart"/>
      <w:proofErr w:type="gramStart"/>
      <w:r>
        <w:rPr>
          <w:rFonts w:ascii="Book Antiqua" w:hAnsi="Book Antiqua"/>
          <w:color w:val="161718" w:themeColor="text1"/>
          <w:sz w:val="32"/>
          <w:szCs w:val="24"/>
        </w:rPr>
        <w:t>cad,lexema</w:t>
      </w:r>
      <w:proofErr w:type="spellEnd"/>
      <w:proofErr w:type="gramEnd"/>
      <w:r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19702EEE" w14:textId="77777777" w:rsidR="00D42477" w:rsidRDefault="00D42477" w:rsidP="00D42477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0:9 Leer; </w:t>
      </w:r>
    </w:p>
    <w:p w14:paraId="7FC52B03" w14:textId="77777777" w:rsidR="00D42477" w:rsidRDefault="00D42477" w:rsidP="00D42477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lastRenderedPageBreak/>
        <w:t xml:space="preserve">9:49 Leer;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spellStart"/>
      <w:proofErr w:type="gramStart"/>
      <w:r>
        <w:rPr>
          <w:rFonts w:ascii="Book Antiqua" w:hAnsi="Book Antiqua"/>
          <w:color w:val="161718" w:themeColor="text1"/>
          <w:sz w:val="32"/>
          <w:szCs w:val="24"/>
        </w:rPr>
        <w:t>Inc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,-</w:t>
      </w:r>
      <w:proofErr w:type="gramEnd"/>
      <w:r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672BE154" w14:textId="49D78040" w:rsidR="00D42477" w:rsidRDefault="00D42477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0:5 valor =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valor_ascii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(d);</w:t>
      </w:r>
      <w:r w:rsidR="007B183D" w:rsidRPr="007B183D"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r w:rsidR="007B183D">
        <w:rPr>
          <w:rFonts w:ascii="Book Antiqua" w:hAnsi="Book Antiqua"/>
          <w:color w:val="161718" w:themeColor="text1"/>
          <w:sz w:val="32"/>
          <w:szCs w:val="24"/>
        </w:rPr>
        <w:t>Leer</w:t>
      </w:r>
    </w:p>
    <w:p w14:paraId="5AEA4E71" w14:textId="7F8557EA" w:rsidR="007B183D" w:rsidRDefault="007B183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5:5 </w:t>
      </w:r>
      <w:proofErr w:type="gramStart"/>
      <w:r>
        <w:rPr>
          <w:rFonts w:ascii="Book Antiqua" w:hAnsi="Book Antiqua"/>
          <w:color w:val="161718" w:themeColor="text1"/>
          <w:sz w:val="32"/>
          <w:szCs w:val="24"/>
        </w:rPr>
        <w:t>valor  =</w:t>
      </w:r>
      <w:proofErr w:type="gramEnd"/>
      <w:r>
        <w:rPr>
          <w:rFonts w:ascii="Book Antiqua" w:hAnsi="Book Antiqua"/>
          <w:color w:val="161718" w:themeColor="text1"/>
          <w:sz w:val="32"/>
          <w:szCs w:val="24"/>
        </w:rPr>
        <w:t xml:space="preserve"> valor * 10 +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valor_ascii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(d); Leer</w:t>
      </w:r>
    </w:p>
    <w:p w14:paraId="1A16ED42" w14:textId="278A28CA" w:rsidR="007B183D" w:rsidRDefault="007B183D" w:rsidP="006465AD">
      <w:pPr>
        <w:rPr>
          <w:rFonts w:ascii="Book Antiqua" w:hAnsi="Book Antiqua"/>
          <w:color w:val="161718" w:themeColor="text1"/>
          <w:sz w:val="32"/>
          <w:szCs w:val="24"/>
          <w:lang w:val="en-GB"/>
        </w:rPr>
      </w:pPr>
      <w:r w:rsidRPr="007B183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5:50 If </w:t>
      </w:r>
      <w:proofErr w:type="spellStart"/>
      <w:r w:rsidRPr="007B183D">
        <w:rPr>
          <w:rFonts w:ascii="Book Antiqua" w:hAnsi="Book Antiqua"/>
          <w:color w:val="161718" w:themeColor="text1"/>
          <w:sz w:val="32"/>
          <w:szCs w:val="24"/>
          <w:lang w:val="en-GB"/>
        </w:rPr>
        <w:t>valor</w:t>
      </w:r>
      <w:proofErr w:type="spellEnd"/>
      <w:r w:rsidRPr="007B183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 &lt;= </w:t>
      </w:r>
      <w:r w:rsidRPr="007B183D">
        <w:rPr>
          <w:rFonts w:ascii="Book Antiqua" w:hAnsi="Book Antiqua"/>
          <w:color w:val="161718" w:themeColor="text1"/>
          <w:sz w:val="32"/>
          <w:szCs w:val="24"/>
          <w:lang w:val="en-GB"/>
        </w:rPr>
        <w:t>32767</w:t>
      </w:r>
      <w:r w:rsidRPr="007B183D"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 then </w:t>
      </w:r>
      <w:proofErr w:type="spellStart"/>
      <w:r w:rsidRPr="007B183D">
        <w:rPr>
          <w:rFonts w:ascii="Book Antiqua" w:hAnsi="Book Antiqua"/>
          <w:color w:val="161718" w:themeColor="text1"/>
          <w:sz w:val="32"/>
          <w:szCs w:val="24"/>
          <w:lang w:val="en-GB"/>
        </w:rPr>
        <w:t>Gen_</w:t>
      </w:r>
      <w:proofErr w:type="gramStart"/>
      <w:r w:rsidRPr="007B183D">
        <w:rPr>
          <w:rFonts w:ascii="Book Antiqua" w:hAnsi="Book Antiqua"/>
          <w:color w:val="161718" w:themeColor="text1"/>
          <w:sz w:val="32"/>
          <w:szCs w:val="24"/>
          <w:lang w:val="en-GB"/>
        </w:rPr>
        <w:t>t</w:t>
      </w:r>
      <w:r>
        <w:rPr>
          <w:rFonts w:ascii="Book Antiqua" w:hAnsi="Book Antiqua"/>
          <w:color w:val="161718" w:themeColor="text1"/>
          <w:sz w:val="32"/>
          <w:szCs w:val="24"/>
          <w:lang w:val="en-GB"/>
        </w:rPr>
        <w:t>oken</w:t>
      </w:r>
      <w:proofErr w:type="spellEnd"/>
      <w:r>
        <w:rPr>
          <w:rFonts w:ascii="Book Antiqua" w:hAnsi="Book Antiqua"/>
          <w:color w:val="161718" w:themeColor="text1"/>
          <w:sz w:val="32"/>
          <w:szCs w:val="24"/>
          <w:lang w:val="en-GB"/>
        </w:rPr>
        <w:t>(</w:t>
      </w:r>
      <w:proofErr w:type="gramEnd"/>
      <w:r>
        <w:rPr>
          <w:rFonts w:ascii="Book Antiqua" w:hAnsi="Book Antiqua"/>
          <w:color w:val="161718" w:themeColor="text1"/>
          <w:sz w:val="32"/>
          <w:szCs w:val="24"/>
          <w:lang w:val="en-GB"/>
        </w:rPr>
        <w:t>&lt;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  <w:lang w:val="en-GB"/>
        </w:rPr>
        <w:t>cte_entera</w:t>
      </w:r>
      <w:proofErr w:type="spellEnd"/>
      <w:r>
        <w:rPr>
          <w:rFonts w:ascii="Book Antiqua" w:hAnsi="Book Antiqua"/>
          <w:color w:val="161718" w:themeColor="text1"/>
          <w:sz w:val="32"/>
          <w:szCs w:val="24"/>
          <w:lang w:val="en-GB"/>
        </w:rPr>
        <w:t xml:space="preserve">,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  <w:lang w:val="en-GB"/>
        </w:rPr>
        <w:t>valor</w:t>
      </w:r>
      <w:proofErr w:type="spellEnd"/>
      <w:r>
        <w:rPr>
          <w:rFonts w:ascii="Book Antiqua" w:hAnsi="Book Antiqua"/>
          <w:color w:val="161718" w:themeColor="text1"/>
          <w:sz w:val="32"/>
          <w:szCs w:val="24"/>
          <w:lang w:val="en-GB"/>
        </w:rPr>
        <w:t>&gt;)</w:t>
      </w:r>
    </w:p>
    <w:p w14:paraId="4013AD24" w14:textId="7DB6EE20" w:rsidR="007B183D" w:rsidRPr="007B183D" w:rsidRDefault="007B183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  <w:lang w:val="en-GB"/>
        </w:rPr>
        <w:tab/>
      </w:r>
      <w:proofErr w:type="spellStart"/>
      <w:r w:rsidRPr="007B183D">
        <w:rPr>
          <w:rFonts w:ascii="Book Antiqua" w:hAnsi="Book Antiqua"/>
          <w:color w:val="161718" w:themeColor="text1"/>
          <w:sz w:val="32"/>
          <w:szCs w:val="24"/>
        </w:rPr>
        <w:t>Else</w:t>
      </w:r>
      <w:proofErr w:type="spellEnd"/>
      <w:r w:rsidRPr="007B183D"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proofErr w:type="gramStart"/>
      <w:r w:rsidRPr="007B183D">
        <w:rPr>
          <w:rFonts w:ascii="Book Antiqua" w:hAnsi="Book Antiqua"/>
          <w:color w:val="161718" w:themeColor="text1"/>
          <w:sz w:val="32"/>
          <w:szCs w:val="24"/>
        </w:rPr>
        <w:t>error(</w:t>
      </w:r>
      <w:proofErr w:type="gramEnd"/>
      <w:r w:rsidRPr="007B183D">
        <w:rPr>
          <w:rFonts w:ascii="Book Antiqua" w:hAnsi="Book Antiqua"/>
          <w:color w:val="161718" w:themeColor="text1"/>
          <w:sz w:val="32"/>
          <w:szCs w:val="24"/>
        </w:rPr>
        <w:t xml:space="preserve">17, </w:t>
      </w:r>
      <w:proofErr w:type="spellStart"/>
      <w:r w:rsidRPr="007B183D">
        <w:rPr>
          <w:rFonts w:ascii="Book Antiqua" w:hAnsi="Book Antiqua"/>
          <w:color w:val="161718" w:themeColor="text1"/>
          <w:sz w:val="32"/>
          <w:szCs w:val="24"/>
        </w:rPr>
        <w:t>nº</w:t>
      </w:r>
      <w:proofErr w:type="spellEnd"/>
      <w:r w:rsidRPr="007B183D">
        <w:rPr>
          <w:rFonts w:ascii="Book Antiqua" w:hAnsi="Book Antiqua"/>
          <w:color w:val="161718" w:themeColor="text1"/>
          <w:sz w:val="32"/>
          <w:szCs w:val="24"/>
        </w:rPr>
        <w:t xml:space="preserve"> de línea) </w:t>
      </w:r>
      <w:r w:rsidRPr="007B183D">
        <w:rPr>
          <w:rFonts w:ascii="Book Antiqua" w:hAnsi="Book Antiqua"/>
          <w:color w:val="auto"/>
          <w:sz w:val="32"/>
          <w:szCs w:val="24"/>
          <w:highlight w:val="yellow"/>
        </w:rPr>
        <w:t>REPASAR ESTO</w:t>
      </w:r>
    </w:p>
    <w:p w14:paraId="1A03C197" w14:textId="4FC978CB" w:rsidR="006465AD" w:rsidRDefault="007B183D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5:6 Leer</w:t>
      </w:r>
    </w:p>
    <w:p w14:paraId="5694A790" w14:textId="0D8EF8F3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6:10 valor = valor +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valor_ascii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 xml:space="preserve">(d) *10^-1;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nDecimales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 xml:space="preserve"> = -2; Leer</w:t>
      </w:r>
    </w:p>
    <w:p w14:paraId="72D3C107" w14:textId="3187CF4E" w:rsidR="007B183D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10</w:t>
      </w:r>
      <w:r w:rsidR="007B183D">
        <w:rPr>
          <w:rFonts w:ascii="Book Antiqua" w:hAnsi="Book Antiqua"/>
          <w:color w:val="161718" w:themeColor="text1"/>
          <w:sz w:val="32"/>
          <w:szCs w:val="24"/>
        </w:rPr>
        <w:t>:</w:t>
      </w:r>
      <w:r>
        <w:rPr>
          <w:rFonts w:ascii="Book Antiqua" w:hAnsi="Book Antiqua"/>
          <w:color w:val="161718" w:themeColor="text1"/>
          <w:sz w:val="32"/>
          <w:szCs w:val="24"/>
        </w:rPr>
        <w:t>10</w:t>
      </w:r>
      <w:r w:rsidR="007B183D">
        <w:rPr>
          <w:rFonts w:ascii="Book Antiqua" w:hAnsi="Book Antiqua"/>
          <w:color w:val="161718" w:themeColor="text1"/>
          <w:sz w:val="32"/>
          <w:szCs w:val="24"/>
        </w:rPr>
        <w:t xml:space="preserve"> valor </w:t>
      </w:r>
      <w:r w:rsidR="00FB28D9">
        <w:rPr>
          <w:rFonts w:ascii="Book Antiqua" w:hAnsi="Book Antiqua"/>
          <w:color w:val="161718" w:themeColor="text1"/>
          <w:sz w:val="32"/>
          <w:szCs w:val="24"/>
        </w:rPr>
        <w:t xml:space="preserve">= valor + </w:t>
      </w:r>
      <w:proofErr w:type="spellStart"/>
      <w:r w:rsidR="00FB28D9">
        <w:rPr>
          <w:rFonts w:ascii="Book Antiqua" w:hAnsi="Book Antiqua"/>
          <w:color w:val="161718" w:themeColor="text1"/>
          <w:sz w:val="32"/>
          <w:szCs w:val="24"/>
        </w:rPr>
        <w:t>valor</w:t>
      </w:r>
      <w:r>
        <w:rPr>
          <w:rFonts w:ascii="Book Antiqua" w:hAnsi="Book Antiqua"/>
          <w:color w:val="161718" w:themeColor="text1"/>
          <w:sz w:val="32"/>
          <w:szCs w:val="24"/>
        </w:rPr>
        <w:t>_ascii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(d)</w:t>
      </w:r>
      <w:r w:rsidR="00FB28D9">
        <w:rPr>
          <w:rFonts w:ascii="Book Antiqua" w:hAnsi="Book Antiqua"/>
          <w:color w:val="161718" w:themeColor="text1"/>
          <w:sz w:val="32"/>
          <w:szCs w:val="24"/>
        </w:rPr>
        <w:t xml:space="preserve"> * 10^nDecimales--; Leer</w:t>
      </w:r>
    </w:p>
    <w:p w14:paraId="7DC43628" w14:textId="77E9190F" w:rsidR="00FB28D9" w:rsidRPr="0071008C" w:rsidRDefault="00FB28D9" w:rsidP="00FB28D9">
      <w:pPr>
        <w:rPr>
          <w:rFonts w:ascii="Book Antiqua" w:hAnsi="Book Antiqua"/>
          <w:color w:val="161718" w:themeColor="text1"/>
          <w:sz w:val="32"/>
          <w:szCs w:val="24"/>
        </w:rPr>
      </w:pPr>
      <w:r w:rsidRPr="0071008C">
        <w:rPr>
          <w:rFonts w:ascii="Book Antiqua" w:hAnsi="Book Antiqua"/>
          <w:color w:val="161718" w:themeColor="text1"/>
          <w:sz w:val="32"/>
          <w:szCs w:val="24"/>
        </w:rPr>
        <w:t xml:space="preserve">10:51 </w:t>
      </w:r>
      <w:proofErr w:type="spellStart"/>
      <w:r w:rsidRPr="0071008C">
        <w:rPr>
          <w:rFonts w:ascii="Book Antiqua" w:hAnsi="Book Antiqua"/>
          <w:color w:val="161718" w:themeColor="text1"/>
          <w:sz w:val="32"/>
          <w:szCs w:val="24"/>
        </w:rPr>
        <w:t>If</w:t>
      </w:r>
      <w:proofErr w:type="spellEnd"/>
      <w:r w:rsidRPr="0071008C">
        <w:rPr>
          <w:rFonts w:ascii="Book Antiqua" w:hAnsi="Book Antiqua"/>
          <w:color w:val="161718" w:themeColor="text1"/>
          <w:sz w:val="32"/>
          <w:szCs w:val="24"/>
        </w:rPr>
        <w:t xml:space="preserve"> valor &lt;= 117549436.0 </w:t>
      </w:r>
      <w:proofErr w:type="spellStart"/>
      <w:r w:rsidRPr="0071008C">
        <w:rPr>
          <w:rFonts w:ascii="Book Antiqua" w:hAnsi="Book Antiqua"/>
          <w:color w:val="161718" w:themeColor="text1"/>
          <w:sz w:val="32"/>
          <w:szCs w:val="24"/>
        </w:rPr>
        <w:t>then</w:t>
      </w:r>
      <w:proofErr w:type="spellEnd"/>
      <w:r w:rsidRPr="0071008C"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proofErr w:type="spellStart"/>
      <w:r w:rsidRPr="0071008C">
        <w:rPr>
          <w:rFonts w:ascii="Book Antiqua" w:hAnsi="Book Antiqua"/>
          <w:color w:val="161718" w:themeColor="text1"/>
          <w:sz w:val="32"/>
          <w:szCs w:val="24"/>
        </w:rPr>
        <w:t>Gen_</w:t>
      </w:r>
      <w:proofErr w:type="gramStart"/>
      <w:r w:rsidRPr="0071008C">
        <w:rPr>
          <w:rFonts w:ascii="Book Antiqua" w:hAnsi="Book Antiqua"/>
          <w:color w:val="161718" w:themeColor="text1"/>
          <w:sz w:val="32"/>
          <w:szCs w:val="24"/>
        </w:rPr>
        <w:t>token</w:t>
      </w:r>
      <w:proofErr w:type="spellEnd"/>
      <w:r w:rsidRPr="0071008C">
        <w:rPr>
          <w:rFonts w:ascii="Book Antiqua" w:hAnsi="Book Antiqua"/>
          <w:color w:val="161718" w:themeColor="text1"/>
          <w:sz w:val="32"/>
          <w:szCs w:val="24"/>
        </w:rPr>
        <w:t>(</w:t>
      </w:r>
      <w:proofErr w:type="gramEnd"/>
      <w:r w:rsidRPr="0071008C">
        <w:rPr>
          <w:rFonts w:ascii="Book Antiqua" w:hAnsi="Book Antiqua"/>
          <w:color w:val="161718" w:themeColor="text1"/>
          <w:sz w:val="32"/>
          <w:szCs w:val="24"/>
        </w:rPr>
        <w:t>&lt;</w:t>
      </w:r>
      <w:proofErr w:type="spellStart"/>
      <w:r w:rsidRPr="0071008C">
        <w:rPr>
          <w:rFonts w:ascii="Book Antiqua" w:hAnsi="Book Antiqua"/>
          <w:color w:val="161718" w:themeColor="text1"/>
          <w:sz w:val="32"/>
          <w:szCs w:val="24"/>
        </w:rPr>
        <w:t>cte_</w:t>
      </w:r>
      <w:r w:rsidRPr="0071008C">
        <w:rPr>
          <w:rFonts w:ascii="Book Antiqua" w:hAnsi="Book Antiqua"/>
          <w:color w:val="161718" w:themeColor="text1"/>
          <w:sz w:val="32"/>
          <w:szCs w:val="24"/>
        </w:rPr>
        <w:t>real</w:t>
      </w:r>
      <w:proofErr w:type="spellEnd"/>
      <w:r w:rsidRPr="0071008C">
        <w:rPr>
          <w:rFonts w:ascii="Book Antiqua" w:hAnsi="Book Antiqua"/>
          <w:color w:val="161718" w:themeColor="text1"/>
          <w:sz w:val="32"/>
          <w:szCs w:val="24"/>
        </w:rPr>
        <w:t>, valor&gt;)</w:t>
      </w:r>
    </w:p>
    <w:p w14:paraId="6B5EA174" w14:textId="096B4E4C" w:rsidR="00FB28D9" w:rsidRPr="007B183D" w:rsidRDefault="00FB28D9" w:rsidP="00FB28D9">
      <w:pPr>
        <w:rPr>
          <w:rFonts w:ascii="Book Antiqua" w:hAnsi="Book Antiqua"/>
          <w:color w:val="161718" w:themeColor="text1"/>
          <w:sz w:val="32"/>
          <w:szCs w:val="24"/>
        </w:rPr>
      </w:pPr>
      <w:r w:rsidRPr="0071008C">
        <w:rPr>
          <w:rFonts w:ascii="Book Antiqua" w:hAnsi="Book Antiqua"/>
          <w:color w:val="161718" w:themeColor="text1"/>
          <w:sz w:val="32"/>
          <w:szCs w:val="24"/>
        </w:rPr>
        <w:tab/>
      </w:r>
      <w:proofErr w:type="spellStart"/>
      <w:r w:rsidRPr="007B183D">
        <w:rPr>
          <w:rFonts w:ascii="Book Antiqua" w:hAnsi="Book Antiqua"/>
          <w:color w:val="161718" w:themeColor="text1"/>
          <w:sz w:val="32"/>
          <w:szCs w:val="24"/>
        </w:rPr>
        <w:t>Else</w:t>
      </w:r>
      <w:proofErr w:type="spellEnd"/>
      <w:r w:rsidRPr="007B183D"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proofErr w:type="gramStart"/>
      <w:r w:rsidRPr="007B183D">
        <w:rPr>
          <w:rFonts w:ascii="Book Antiqua" w:hAnsi="Book Antiqua"/>
          <w:color w:val="161718" w:themeColor="text1"/>
          <w:sz w:val="32"/>
          <w:szCs w:val="24"/>
        </w:rPr>
        <w:t>error(</w:t>
      </w:r>
      <w:proofErr w:type="gramEnd"/>
      <w:r w:rsidRPr="007B183D">
        <w:rPr>
          <w:rFonts w:ascii="Book Antiqua" w:hAnsi="Book Antiqua"/>
          <w:color w:val="161718" w:themeColor="text1"/>
          <w:sz w:val="32"/>
          <w:szCs w:val="24"/>
        </w:rPr>
        <w:t>1</w:t>
      </w:r>
      <w:r>
        <w:rPr>
          <w:rFonts w:ascii="Book Antiqua" w:hAnsi="Book Antiqua"/>
          <w:color w:val="161718" w:themeColor="text1"/>
          <w:sz w:val="32"/>
          <w:szCs w:val="24"/>
        </w:rPr>
        <w:t>8</w:t>
      </w:r>
      <w:r w:rsidRPr="007B183D">
        <w:rPr>
          <w:rFonts w:ascii="Book Antiqua" w:hAnsi="Book Antiqua"/>
          <w:color w:val="161718" w:themeColor="text1"/>
          <w:sz w:val="32"/>
          <w:szCs w:val="24"/>
        </w:rPr>
        <w:t xml:space="preserve">, </w:t>
      </w:r>
      <w:proofErr w:type="spellStart"/>
      <w:r w:rsidRPr="007B183D">
        <w:rPr>
          <w:rFonts w:ascii="Book Antiqua" w:hAnsi="Book Antiqua"/>
          <w:color w:val="161718" w:themeColor="text1"/>
          <w:sz w:val="32"/>
          <w:szCs w:val="24"/>
        </w:rPr>
        <w:t>nº</w:t>
      </w:r>
      <w:proofErr w:type="spellEnd"/>
      <w:r w:rsidRPr="007B183D">
        <w:rPr>
          <w:rFonts w:ascii="Book Antiqua" w:hAnsi="Book Antiqua"/>
          <w:color w:val="161718" w:themeColor="text1"/>
          <w:sz w:val="32"/>
          <w:szCs w:val="24"/>
        </w:rPr>
        <w:t xml:space="preserve"> de línea) </w:t>
      </w:r>
      <w:r w:rsidRPr="007B183D">
        <w:rPr>
          <w:rFonts w:ascii="Book Antiqua" w:hAnsi="Book Antiqua"/>
          <w:color w:val="auto"/>
          <w:sz w:val="32"/>
          <w:szCs w:val="24"/>
          <w:highlight w:val="yellow"/>
        </w:rPr>
        <w:t>REPASAR ESTO</w:t>
      </w:r>
    </w:p>
    <w:p w14:paraId="45179561" w14:textId="7CC44CE3" w:rsidR="00FB28D9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0:4 Leer; lexema = l</w:t>
      </w:r>
    </w:p>
    <w:p w14:paraId="0CB82A51" w14:textId="03F16956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>4:4 Leer; lexema = lexema</w:t>
      </w:r>
      <w:r w:rsidRPr="00D42477">
        <w:rPr>
          <w:rFonts w:ascii="Cambria Math" w:hAnsi="Cambria Math" w:cs="Cambria Math"/>
          <w:color w:val="161718" w:themeColor="text1"/>
          <w:sz w:val="32"/>
          <w:szCs w:val="24"/>
        </w:rPr>
        <w:t>⊕</w:t>
      </w:r>
      <w:r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r>
        <w:rPr>
          <w:rFonts w:ascii="Book Antiqua" w:hAnsi="Book Antiqua"/>
          <w:color w:val="161718" w:themeColor="text1"/>
          <w:sz w:val="32"/>
          <w:szCs w:val="24"/>
        </w:rPr>
        <w:t>l</w:t>
      </w:r>
    </w:p>
    <w:p w14:paraId="500ECD15" w14:textId="77777777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>
        <w:rPr>
          <w:rFonts w:ascii="Book Antiqua" w:hAnsi="Book Antiqua"/>
          <w:color w:val="161718" w:themeColor="text1"/>
          <w:sz w:val="32"/>
          <w:szCs w:val="24"/>
        </w:rPr>
        <w:t xml:space="preserve">4:52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If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es_pal_reservada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 xml:space="preserve">(lexema) </w:t>
      </w:r>
    </w:p>
    <w:p w14:paraId="6721F209" w14:textId="3B15D811" w:rsidR="0071008C" w:rsidRDefault="0071008C" w:rsidP="0071008C">
      <w:pPr>
        <w:ind w:left="720" w:firstLine="720"/>
        <w:rPr>
          <w:rFonts w:ascii="Book Antiqua" w:hAnsi="Book Antiqua"/>
          <w:color w:val="161718" w:themeColor="text1"/>
          <w:sz w:val="32"/>
          <w:szCs w:val="24"/>
        </w:rPr>
      </w:pP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then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Gen_token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(&lt;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código_pal_reservada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>(lexema</w:t>
      </w:r>
      <w:proofErr w:type="gramStart"/>
      <w:r>
        <w:rPr>
          <w:rFonts w:ascii="Book Antiqua" w:hAnsi="Book Antiqua"/>
          <w:color w:val="161718" w:themeColor="text1"/>
          <w:sz w:val="32"/>
          <w:szCs w:val="24"/>
        </w:rPr>
        <w:t>),-</w:t>
      </w:r>
      <w:proofErr w:type="gramEnd"/>
      <w:r>
        <w:rPr>
          <w:rFonts w:ascii="Book Antiqua" w:hAnsi="Book Antiqua"/>
          <w:color w:val="161718" w:themeColor="text1"/>
          <w:sz w:val="32"/>
          <w:szCs w:val="24"/>
        </w:rPr>
        <w:t>&gt;)</w:t>
      </w:r>
    </w:p>
    <w:p w14:paraId="0A3C56BA" w14:textId="007305E1" w:rsidR="0071008C" w:rsidRPr="007B183D" w:rsidRDefault="0071008C" w:rsidP="0071008C">
      <w:pPr>
        <w:ind w:firstLine="720"/>
        <w:rPr>
          <w:rFonts w:ascii="Book Antiqua" w:hAnsi="Book Antiqua"/>
          <w:color w:val="161718" w:themeColor="text1"/>
          <w:sz w:val="32"/>
          <w:szCs w:val="24"/>
        </w:rPr>
      </w:pP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else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if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 xml:space="preserve"> </w:t>
      </w:r>
      <w:proofErr w:type="spellStart"/>
      <w:r>
        <w:rPr>
          <w:rFonts w:ascii="Book Antiqua" w:hAnsi="Book Antiqua"/>
          <w:color w:val="161718" w:themeColor="text1"/>
          <w:sz w:val="32"/>
          <w:szCs w:val="24"/>
        </w:rPr>
        <w:t>zona_declaración</w:t>
      </w:r>
      <w:proofErr w:type="spellEnd"/>
      <w:r>
        <w:rPr>
          <w:rFonts w:ascii="Book Antiqua" w:hAnsi="Book Antiqua"/>
          <w:color w:val="161718" w:themeColor="text1"/>
          <w:sz w:val="32"/>
          <w:szCs w:val="24"/>
        </w:rPr>
        <w:t xml:space="preserve">… </w:t>
      </w: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Seguir con esto</w:t>
      </w:r>
    </w:p>
    <w:p w14:paraId="312E9E20" w14:textId="77777777" w:rsidR="006465A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</w:p>
    <w:p w14:paraId="2DF44FC8" w14:textId="77777777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</w:p>
    <w:p w14:paraId="3863F1CB" w14:textId="38953971" w:rsidR="0071008C" w:rsidRP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  <w:highlight w:val="yellow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0:1 Leer</w:t>
      </w:r>
    </w:p>
    <w:p w14:paraId="53619853" w14:textId="4393FE55" w:rsidR="0071008C" w:rsidRP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  <w:highlight w:val="yellow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1:2 Leer</w:t>
      </w:r>
    </w:p>
    <w:p w14:paraId="12BB38AB" w14:textId="45BAE871" w:rsidR="0071008C" w:rsidRP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  <w:highlight w:val="yellow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2:2 Leer</w:t>
      </w:r>
    </w:p>
    <w:p w14:paraId="34C24F92" w14:textId="06A9DCAA" w:rsidR="0071008C" w:rsidRP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  <w:highlight w:val="yellow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2:3 Leer</w:t>
      </w:r>
    </w:p>
    <w:p w14:paraId="6743FD4C" w14:textId="0179D76C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3:53 Leer</w:t>
      </w:r>
    </w:p>
    <w:p w14:paraId="418338B7" w14:textId="77777777" w:rsidR="0071008C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</w:p>
    <w:p w14:paraId="0C6936DC" w14:textId="2869545A" w:rsidR="0071008C" w:rsidRPr="007B183D" w:rsidRDefault="0071008C" w:rsidP="006465AD">
      <w:pPr>
        <w:rPr>
          <w:rFonts w:ascii="Book Antiqua" w:hAnsi="Book Antiqua"/>
          <w:color w:val="161718" w:themeColor="text1"/>
          <w:sz w:val="32"/>
          <w:szCs w:val="24"/>
        </w:rPr>
      </w:pPr>
      <w:r w:rsidRPr="0071008C">
        <w:rPr>
          <w:rFonts w:ascii="Book Antiqua" w:hAnsi="Book Antiqua"/>
          <w:color w:val="161718" w:themeColor="text1"/>
          <w:sz w:val="32"/>
          <w:szCs w:val="24"/>
          <w:highlight w:val="yellow"/>
        </w:rPr>
        <w:t>Creo que no hay que poner los comentarios y que habrá que quitarlo del autómata</w:t>
      </w:r>
      <w:r>
        <w:rPr>
          <w:rFonts w:ascii="Book Antiqua" w:hAnsi="Book Antiqua"/>
          <w:color w:val="161718" w:themeColor="text1"/>
          <w:sz w:val="32"/>
          <w:szCs w:val="24"/>
        </w:rPr>
        <w:t xml:space="preserve"> (Preguntar)</w:t>
      </w:r>
    </w:p>
    <w:p w14:paraId="7E74FAC1" w14:textId="5C4AB7D4" w:rsidR="006465AD" w:rsidRPr="007B183D" w:rsidRDefault="006465AD" w:rsidP="006465AD">
      <w:pPr>
        <w:rPr>
          <w:rFonts w:ascii="Book Antiqua" w:hAnsi="Book Antiqua"/>
          <w:color w:val="161718" w:themeColor="text1"/>
          <w:sz w:val="32"/>
          <w:szCs w:val="24"/>
        </w:rPr>
      </w:pPr>
    </w:p>
    <w:p w14:paraId="49D92393" w14:textId="77777777" w:rsidR="007E6E3F" w:rsidRPr="007B183D" w:rsidRDefault="007E6E3F" w:rsidP="00B66140">
      <w:pPr>
        <w:rPr>
          <w:rFonts w:ascii="Book Antiqua" w:hAnsi="Book Antiqua"/>
          <w:b/>
          <w:bCs/>
          <w:color w:val="161718" w:themeColor="text1"/>
          <w:sz w:val="44"/>
          <w:szCs w:val="44"/>
        </w:rPr>
      </w:pPr>
    </w:p>
    <w:p w14:paraId="619C0DE6" w14:textId="2C0152FB" w:rsidR="00B66140" w:rsidRPr="007E6E3F" w:rsidRDefault="00085854" w:rsidP="00B66140">
      <w:pPr>
        <w:rPr>
          <w:rFonts w:ascii="Book Antiqua" w:hAnsi="Book Antiqua"/>
          <w:b/>
          <w:bCs/>
          <w:color w:val="161718" w:themeColor="text1"/>
          <w:sz w:val="44"/>
          <w:szCs w:val="44"/>
        </w:rPr>
      </w:pPr>
      <w:r w:rsidRPr="007E6E3F">
        <w:rPr>
          <w:rFonts w:ascii="Book Antiqua" w:hAnsi="Book Antiqua"/>
          <w:b/>
          <w:bCs/>
          <w:color w:val="161718" w:themeColor="text1"/>
          <w:sz w:val="44"/>
          <w:szCs w:val="44"/>
        </w:rPr>
        <w:t>Tabla de Símbolos</w:t>
      </w:r>
    </w:p>
    <w:p w14:paraId="7B1C37A9" w14:textId="77777777" w:rsidR="00085854" w:rsidRDefault="00085854" w:rsidP="00B66140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68A8BA56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2D4CAA8A" w14:textId="24FADA44" w:rsidR="00085854" w:rsidRPr="00465FE5" w:rsidRDefault="00085854" w:rsidP="007E6E3F">
      <w:pPr>
        <w:ind w:firstLine="720"/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b/>
          <w:bCs/>
          <w:color w:val="161718" w:themeColor="text1"/>
          <w:sz w:val="36"/>
          <w:szCs w:val="36"/>
        </w:rPr>
        <w:t>Tabla Principal</w:t>
      </w:r>
    </w:p>
    <w:p w14:paraId="3DE6A90F" w14:textId="4B6E399E" w:rsidR="00085854" w:rsidRPr="00465FE5" w:rsidRDefault="00085854" w:rsidP="00085854">
      <w:pPr>
        <w:pStyle w:val="ListParagraph"/>
        <w:numPr>
          <w:ilvl w:val="0"/>
          <w:numId w:val="5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lastRenderedPageBreak/>
        <w:t>Nombre identificador</w:t>
      </w:r>
    </w:p>
    <w:p w14:paraId="442E662E" w14:textId="747DA305" w:rsidR="00085854" w:rsidRPr="00465FE5" w:rsidRDefault="00085854" w:rsidP="00085854">
      <w:pPr>
        <w:pStyle w:val="ListParagraph"/>
        <w:numPr>
          <w:ilvl w:val="0"/>
          <w:numId w:val="5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t>Atributos</w:t>
      </w:r>
    </w:p>
    <w:p w14:paraId="2FB0CDF1" w14:textId="77777777" w:rsidR="007E6E3F" w:rsidRPr="00465FE5" w:rsidRDefault="007E6E3F" w:rsidP="007E6E3F">
      <w:pPr>
        <w:ind w:left="1800"/>
        <w:rPr>
          <w:rFonts w:ascii="Book Antiqua" w:hAnsi="Book Antiqua"/>
          <w:color w:val="161718" w:themeColor="text1"/>
          <w:sz w:val="36"/>
          <w:szCs w:val="36"/>
        </w:rPr>
      </w:pPr>
    </w:p>
    <w:p w14:paraId="4BC24C6E" w14:textId="140A6FA7" w:rsidR="00085854" w:rsidRPr="00465FE5" w:rsidRDefault="00085854" w:rsidP="007E6E3F">
      <w:pPr>
        <w:ind w:firstLine="720"/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b/>
          <w:bCs/>
          <w:color w:val="161718" w:themeColor="text1"/>
          <w:sz w:val="36"/>
          <w:szCs w:val="36"/>
        </w:rPr>
        <w:t>Tablas Locales</w:t>
      </w:r>
      <w:r w:rsidR="00465FE5">
        <w:rPr>
          <w:rFonts w:ascii="Book Antiqua" w:hAnsi="Book Antiqua"/>
          <w:b/>
          <w:bCs/>
          <w:color w:val="161718" w:themeColor="text1"/>
          <w:sz w:val="36"/>
          <w:szCs w:val="36"/>
        </w:rPr>
        <w:t xml:space="preserve"> </w:t>
      </w:r>
    </w:p>
    <w:p w14:paraId="2F04DF55" w14:textId="33406D05" w:rsidR="00085854" w:rsidRPr="00465FE5" w:rsidRDefault="00085854" w:rsidP="007E6E3F">
      <w:pPr>
        <w:pStyle w:val="ListParagraph"/>
        <w:numPr>
          <w:ilvl w:val="2"/>
          <w:numId w:val="6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t>Nombre función</w:t>
      </w:r>
    </w:p>
    <w:p w14:paraId="7B73DBA5" w14:textId="549746C3" w:rsidR="00085854" w:rsidRPr="00465FE5" w:rsidRDefault="007E6E3F" w:rsidP="007E6E3F">
      <w:pPr>
        <w:pStyle w:val="ListParagraph"/>
        <w:numPr>
          <w:ilvl w:val="2"/>
          <w:numId w:val="6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t>Nombres identificadores</w:t>
      </w:r>
    </w:p>
    <w:p w14:paraId="773E7651" w14:textId="32FBF5A7" w:rsidR="007E6E3F" w:rsidRPr="00465FE5" w:rsidRDefault="007E6E3F" w:rsidP="007E6E3F">
      <w:pPr>
        <w:pStyle w:val="ListParagraph"/>
        <w:numPr>
          <w:ilvl w:val="2"/>
          <w:numId w:val="6"/>
        </w:numPr>
        <w:rPr>
          <w:rFonts w:ascii="Book Antiqua" w:hAnsi="Book Antiqua"/>
          <w:color w:val="161718" w:themeColor="text1"/>
          <w:sz w:val="36"/>
          <w:szCs w:val="36"/>
        </w:rPr>
      </w:pPr>
      <w:r w:rsidRPr="00465FE5">
        <w:rPr>
          <w:rFonts w:ascii="Book Antiqua" w:hAnsi="Book Antiqua"/>
          <w:color w:val="161718" w:themeColor="text1"/>
          <w:sz w:val="36"/>
          <w:szCs w:val="36"/>
        </w:rPr>
        <w:t>Atributos</w:t>
      </w:r>
    </w:p>
    <w:p w14:paraId="0DF5D06B" w14:textId="77777777" w:rsidR="00B66140" w:rsidRDefault="00B66140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5947C0E6" w14:textId="70D87634" w:rsidR="00B66140" w:rsidRPr="00465FE5" w:rsidRDefault="00465FE5" w:rsidP="00B66140">
      <w:pPr>
        <w:rPr>
          <w:rFonts w:ascii="Book Antiqua" w:hAnsi="Book Antiqua"/>
          <w:color w:val="161718" w:themeColor="text1"/>
          <w:sz w:val="32"/>
          <w:szCs w:val="32"/>
        </w:rPr>
      </w:pPr>
      <w:r w:rsidRPr="00465FE5">
        <w:rPr>
          <w:rFonts w:ascii="Book Antiqua" w:hAnsi="Book Antiqua"/>
          <w:color w:val="161718" w:themeColor="text1"/>
          <w:sz w:val="32"/>
          <w:szCs w:val="32"/>
        </w:rPr>
        <w:t>Todavía no hemos implementado las tablas</w:t>
      </w:r>
      <w:r>
        <w:rPr>
          <w:rFonts w:ascii="Book Antiqua" w:hAnsi="Book Antiqua"/>
          <w:color w:val="161718" w:themeColor="text1"/>
          <w:sz w:val="32"/>
          <w:szCs w:val="32"/>
        </w:rPr>
        <w:t xml:space="preserve"> locales.</w:t>
      </w:r>
    </w:p>
    <w:p w14:paraId="55C3C634" w14:textId="77777777" w:rsidR="00B66140" w:rsidRDefault="00B66140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E5D4528" w14:textId="77777777" w:rsidR="00B66140" w:rsidRDefault="00B66140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DCB798F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5AB12E94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4224522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D02F2A7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73404E3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68E7DAC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4AA97943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5BF51324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77F59D54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68481E47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728212AE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2BB9AFC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6F9891F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365F5FC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460C8F13" w14:textId="77777777" w:rsidR="007E6E3F" w:rsidRDefault="007E6E3F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3CB224EF" w14:textId="20FA61BA" w:rsidR="007E6E3F" w:rsidRDefault="007E6E3F" w:rsidP="007E6E3F">
      <w:pPr>
        <w:jc w:val="center"/>
        <w:rPr>
          <w:rFonts w:ascii="Book Antiqua" w:hAnsi="Book Antiqua"/>
          <w:b/>
          <w:bCs/>
          <w:color w:val="161718" w:themeColor="text1"/>
          <w:sz w:val="44"/>
          <w:szCs w:val="44"/>
        </w:rPr>
      </w:pPr>
      <w:r w:rsidRPr="007E6E3F">
        <w:rPr>
          <w:rFonts w:ascii="Book Antiqua" w:hAnsi="Book Antiqua"/>
          <w:b/>
          <w:bCs/>
          <w:color w:val="161718" w:themeColor="text1"/>
          <w:sz w:val="44"/>
          <w:szCs w:val="44"/>
        </w:rPr>
        <w:t>ANEXO</w:t>
      </w:r>
    </w:p>
    <w:p w14:paraId="7E654744" w14:textId="77777777" w:rsidR="007E6E3F" w:rsidRDefault="007E6E3F" w:rsidP="007E6E3F">
      <w:pPr>
        <w:jc w:val="center"/>
        <w:rPr>
          <w:rFonts w:ascii="Book Antiqua" w:hAnsi="Book Antiqua"/>
          <w:b/>
          <w:bCs/>
          <w:color w:val="161718" w:themeColor="text1"/>
          <w:sz w:val="44"/>
          <w:szCs w:val="44"/>
        </w:rPr>
      </w:pPr>
    </w:p>
    <w:p w14:paraId="27129C72" w14:textId="3053B25E" w:rsidR="007E6E3F" w:rsidRPr="007E6E3F" w:rsidRDefault="007E6E3F" w:rsidP="007E6E3F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7E6E3F">
        <w:rPr>
          <w:rFonts w:ascii="Book Antiqua" w:hAnsi="Book Antiqua"/>
          <w:b/>
          <w:bCs/>
          <w:color w:val="161718" w:themeColor="text1"/>
          <w:sz w:val="36"/>
          <w:szCs w:val="36"/>
        </w:rPr>
        <w:t>Caso de prueba correcto 1</w:t>
      </w:r>
    </w:p>
    <w:p w14:paraId="677B1DDC" w14:textId="77777777" w:rsidR="00B66140" w:rsidRDefault="00B66140" w:rsidP="00B66140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095DF8B" w14:textId="77777777" w:rsidR="007E6E3F" w:rsidRPr="007E6E3F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US"/>
        </w:rPr>
      </w:pPr>
      <w:r>
        <w:rPr>
          <w:rFonts w:ascii="Book Antiqua" w:hAnsi="Book Antiqua"/>
          <w:b/>
          <w:bCs/>
          <w:color w:val="161718" w:themeColor="text1"/>
          <w:sz w:val="32"/>
          <w:szCs w:val="32"/>
        </w:rPr>
        <w:tab/>
      </w:r>
      <w:proofErr w:type="spell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boolean</w:t>
      </w:r>
      <w:proofErr w:type="spell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function </w:t>
      </w:r>
      <w:proofErr w:type="spell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prueba</w:t>
      </w:r>
      <w:proofErr w:type="spell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</w:t>
      </w:r>
      <w:proofErr w:type="gram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( int</w:t>
      </w:r>
      <w:proofErr w:type="gram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</w:t>
      </w:r>
      <w:proofErr w:type="spellStart"/>
      <w:proofErr w:type="gram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cont</w:t>
      </w:r>
      <w:proofErr w:type="spell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,</w:t>
      </w:r>
      <w:proofErr w:type="gram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</w:t>
      </w:r>
      <w:proofErr w:type="spell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boolean</w:t>
      </w:r>
      <w:proofErr w:type="spell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</w:t>
      </w:r>
      <w:proofErr w:type="gram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ret )</w:t>
      </w:r>
      <w:proofErr w:type="gram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{</w:t>
      </w:r>
    </w:p>
    <w:p w14:paraId="60AD99BB" w14:textId="77777777" w:rsidR="007E6E3F" w:rsidRPr="007E6E3F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US"/>
        </w:rPr>
      </w:pPr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lastRenderedPageBreak/>
        <w:tab/>
        <w:t xml:space="preserve">for </w:t>
      </w:r>
      <w:proofErr w:type="gram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( int</w:t>
      </w:r>
      <w:proofErr w:type="gram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</w:t>
      </w:r>
      <w:proofErr w:type="spell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i</w:t>
      </w:r>
      <w:proofErr w:type="spell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= </w:t>
      </w:r>
      <w:proofErr w:type="gram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0 ;</w:t>
      </w:r>
      <w:proofErr w:type="gram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</w:t>
      </w:r>
      <w:proofErr w:type="spell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i</w:t>
      </w:r>
      <w:proofErr w:type="spell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&lt; </w:t>
      </w:r>
      <w:proofErr w:type="spellStart"/>
      <w:proofErr w:type="gram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cont</w:t>
      </w:r>
      <w:proofErr w:type="spell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;</w:t>
      </w:r>
      <w:proofErr w:type="gram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</w:t>
      </w:r>
      <w:proofErr w:type="spell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i</w:t>
      </w:r>
      <w:proofErr w:type="spellEnd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+</w:t>
      </w:r>
      <w:proofErr w:type="gramStart"/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>+) {</w:t>
      </w:r>
      <w:proofErr w:type="gramEnd"/>
    </w:p>
    <w:p w14:paraId="7EEF8AA6" w14:textId="77777777" w:rsidR="007E6E3F" w:rsidRPr="00101C81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ab/>
      </w:r>
      <w:r w:rsidRPr="007E6E3F">
        <w:rPr>
          <w:rFonts w:ascii="Book Antiqua" w:hAnsi="Book Antiqua"/>
          <w:color w:val="161718" w:themeColor="text1"/>
          <w:sz w:val="32"/>
          <w:szCs w:val="32"/>
          <w:lang w:val="en-US"/>
        </w:rPr>
        <w:tab/>
      </w:r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 xml:space="preserve">ret = </w:t>
      </w:r>
      <w:proofErr w:type="gramStart"/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>true;</w:t>
      </w:r>
      <w:proofErr w:type="gramEnd"/>
    </w:p>
    <w:p w14:paraId="46A6FBD7" w14:textId="77777777" w:rsidR="007E6E3F" w:rsidRPr="00101C81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ab/>
        <w:t>}</w:t>
      </w:r>
    </w:p>
    <w:p w14:paraId="0F183290" w14:textId="77777777" w:rsidR="007E6E3F" w:rsidRPr="00101C81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ab/>
        <w:t xml:space="preserve">return </w:t>
      </w:r>
      <w:proofErr w:type="gramStart"/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>ret;</w:t>
      </w:r>
      <w:proofErr w:type="gramEnd"/>
    </w:p>
    <w:p w14:paraId="116B9F8C" w14:textId="2E586E6B" w:rsidR="00B66140" w:rsidRPr="00101C81" w:rsidRDefault="007E6E3F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  <w:r w:rsidRPr="00101C81">
        <w:rPr>
          <w:rFonts w:ascii="Book Antiqua" w:hAnsi="Book Antiqua"/>
          <w:color w:val="161718" w:themeColor="text1"/>
          <w:sz w:val="32"/>
          <w:szCs w:val="32"/>
          <w:lang w:val="en-GB"/>
        </w:rPr>
        <w:t>}</w:t>
      </w:r>
    </w:p>
    <w:p w14:paraId="02288286" w14:textId="77777777" w:rsidR="00465FE5" w:rsidRPr="00101C81" w:rsidRDefault="00465FE5" w:rsidP="007E6E3F">
      <w:pPr>
        <w:rPr>
          <w:rFonts w:ascii="Book Antiqua" w:hAnsi="Book Antiqua"/>
          <w:color w:val="161718" w:themeColor="text1"/>
          <w:sz w:val="32"/>
          <w:szCs w:val="32"/>
          <w:lang w:val="en-GB"/>
        </w:rPr>
      </w:pPr>
    </w:p>
    <w:p w14:paraId="1E5A7E6B" w14:textId="3BDD7088" w:rsidR="007E6E3F" w:rsidRPr="00101C81" w:rsidRDefault="000D30DC" w:rsidP="007E6E3F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GB"/>
        </w:rPr>
      </w:pPr>
      <w:proofErr w:type="spellStart"/>
      <w:r w:rsidRPr="00101C81">
        <w:rPr>
          <w:rFonts w:ascii="Book Antiqua" w:hAnsi="Book Antiqua"/>
          <w:b/>
          <w:bCs/>
          <w:color w:val="161718" w:themeColor="text1"/>
          <w:sz w:val="32"/>
          <w:szCs w:val="32"/>
          <w:lang w:val="en-GB"/>
        </w:rPr>
        <w:t>Fichero</w:t>
      </w:r>
      <w:proofErr w:type="spellEnd"/>
      <w:r w:rsidRPr="00101C81">
        <w:rPr>
          <w:rFonts w:ascii="Book Antiqua" w:hAnsi="Book Antiqua"/>
          <w:b/>
          <w:bCs/>
          <w:color w:val="161718" w:themeColor="text1"/>
          <w:sz w:val="32"/>
          <w:szCs w:val="32"/>
          <w:lang w:val="en-GB"/>
        </w:rPr>
        <w:t xml:space="preserve"> </w:t>
      </w:r>
      <w:proofErr w:type="spellStart"/>
      <w:r w:rsidRPr="00101C81">
        <w:rPr>
          <w:rFonts w:ascii="Book Antiqua" w:hAnsi="Book Antiqua"/>
          <w:b/>
          <w:bCs/>
          <w:color w:val="161718" w:themeColor="text1"/>
          <w:sz w:val="32"/>
          <w:szCs w:val="32"/>
          <w:lang w:val="en-GB"/>
        </w:rPr>
        <w:t>Tabla</w:t>
      </w:r>
      <w:proofErr w:type="spellEnd"/>
    </w:p>
    <w:p w14:paraId="7BAD45A2" w14:textId="77777777" w:rsidR="00465FE5" w:rsidRPr="00101C81" w:rsidRDefault="00465FE5" w:rsidP="007E6E3F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GB"/>
        </w:rPr>
      </w:pPr>
    </w:p>
    <w:p w14:paraId="59936C5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07B0333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'prueba' </w:t>
      </w:r>
    </w:p>
    <w:p w14:paraId="0DAA1EF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527212D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7D489AC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0D30DC">
        <w:rPr>
          <w:rFonts w:ascii="Book Antiqua" w:hAnsi="Book Antiqua"/>
          <w:color w:val="161718" w:themeColor="text1"/>
          <w:sz w:val="24"/>
          <w:szCs w:val="24"/>
        </w:rPr>
        <w:t>cont</w:t>
      </w:r>
      <w:proofErr w:type="spell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6567206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0540F4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73DADF2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0D30DC">
        <w:rPr>
          <w:rFonts w:ascii="Book Antiqua" w:hAnsi="Book Antiqua"/>
          <w:color w:val="161718" w:themeColor="text1"/>
          <w:sz w:val="24"/>
          <w:szCs w:val="24"/>
        </w:rPr>
        <w:t>ret</w:t>
      </w:r>
      <w:proofErr w:type="spell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2EB086A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52AB59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12865F6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'i' </w:t>
      </w:r>
    </w:p>
    <w:p w14:paraId="480655D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6191DF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7CA01B71" w14:textId="77777777" w:rsidR="000D30DC" w:rsidRPr="000D30DC" w:rsidRDefault="000D30DC" w:rsidP="000D30DC">
      <w:pPr>
        <w:pBdr>
          <w:bottom w:val="single" w:sz="6" w:space="1" w:color="auto"/>
        </w:pBd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'true' </w:t>
      </w:r>
    </w:p>
    <w:p w14:paraId="5773B1CB" w14:textId="77777777" w:rsidR="00465FE5" w:rsidRDefault="00465FE5" w:rsidP="000D30DC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0B3FD7C7" w14:textId="77777777" w:rsidR="00465FE5" w:rsidRDefault="00465FE5" w:rsidP="000D30DC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27BCE82F" w14:textId="77777777" w:rsidR="00465FE5" w:rsidRDefault="00465FE5" w:rsidP="000D30DC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22753CE3" w14:textId="77777777" w:rsidR="00465FE5" w:rsidRDefault="00465FE5" w:rsidP="000D30DC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4D743AA4" w14:textId="77777777" w:rsidR="00465FE5" w:rsidRDefault="00465FE5" w:rsidP="000D30DC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69BDABA3" w14:textId="77777777" w:rsidR="00465FE5" w:rsidRDefault="00465FE5" w:rsidP="000D30DC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26530A76" w14:textId="77777777" w:rsidR="00465FE5" w:rsidRDefault="00465FE5" w:rsidP="000D30DC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56525277" w14:textId="77777777" w:rsidR="00465FE5" w:rsidRDefault="00465FE5" w:rsidP="000D30DC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3D084879" w14:textId="77777777" w:rsidR="00465FE5" w:rsidRDefault="00465FE5" w:rsidP="000D30DC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6E4FE5E6" w14:textId="3D9D8226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0D30DC">
        <w:rPr>
          <w:rFonts w:ascii="Book Antiqua" w:hAnsi="Book Antiqua"/>
          <w:b/>
          <w:bCs/>
          <w:color w:val="161718" w:themeColor="text1"/>
          <w:sz w:val="32"/>
          <w:szCs w:val="32"/>
        </w:rPr>
        <w:t>Fichero Tokens</w:t>
      </w:r>
    </w:p>
    <w:p w14:paraId="6B9EA843" w14:textId="77777777" w:rsidR="00465FE5" w:rsidRDefault="00465FE5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91CDE6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338C89F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[3] &gt; </w:t>
      </w:r>
    </w:p>
    <w:p w14:paraId="3195378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447EE58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[6] &gt; </w:t>
      </w:r>
    </w:p>
    <w:p w14:paraId="5337E5C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2275C6B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1B54939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lastRenderedPageBreak/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[3] &gt; </w:t>
      </w:r>
    </w:p>
    <w:p w14:paraId="16AF34D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5A8BEBC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</w:rPr>
        <w:t xml:space="preserve">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[2] &gt; </w:t>
      </w:r>
    </w:p>
    <w:p w14:paraId="44E14E4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[6] &gt; </w:t>
      </w:r>
    </w:p>
    <w:p w14:paraId="1284752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[4] &gt; </w:t>
      </w:r>
    </w:p>
    <w:p w14:paraId="7E8F029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CTE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[0] &gt; </w:t>
      </w:r>
    </w:p>
    <w:p w14:paraId="4F63B8F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</w:rPr>
        <w:t>Punt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[2] &gt; </w:t>
      </w:r>
    </w:p>
    <w:p w14:paraId="3FBADE1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[5] &gt; </w:t>
      </w:r>
    </w:p>
    <w:p w14:paraId="7EE667A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[6] &gt; </w:t>
      </w:r>
    </w:p>
    <w:p w14:paraId="682348F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2CB2D05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62F09F8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4425082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[8] &gt; </w:t>
      </w:r>
    </w:p>
    <w:p w14:paraId="5BB5F77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[9] &gt; </w:t>
      </w:r>
    </w:p>
    <w:p w14:paraId="6EE448E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46CDC59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[9] &gt; </w:t>
      </w:r>
    </w:p>
    <w:p w14:paraId="5F2245D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[10] &gt; </w:t>
      </w:r>
    </w:p>
    <w:p w14:paraId="58CD20C0" w14:textId="40DE18FB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</w:rPr>
        <w:t xml:space="preserve">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</w:rPr>
        <w:t>Corch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[2] &gt;</w:t>
      </w:r>
    </w:p>
    <w:p w14:paraId="4603A36C" w14:textId="77777777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74CCE27B" w14:textId="124A3533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7E6E3F">
        <w:rPr>
          <w:rFonts w:ascii="Book Antiqua" w:hAnsi="Book Antiqua"/>
          <w:b/>
          <w:bCs/>
          <w:color w:val="161718" w:themeColor="text1"/>
          <w:sz w:val="36"/>
          <w:szCs w:val="36"/>
        </w:rPr>
        <w:t xml:space="preserve">Caso de prueba correcto </w:t>
      </w:r>
      <w:r>
        <w:rPr>
          <w:rFonts w:ascii="Book Antiqua" w:hAnsi="Book Antiqua"/>
          <w:b/>
          <w:bCs/>
          <w:color w:val="161718" w:themeColor="text1"/>
          <w:sz w:val="36"/>
          <w:szCs w:val="36"/>
        </w:rPr>
        <w:t>2</w:t>
      </w:r>
    </w:p>
    <w:p w14:paraId="73CE5DD5" w14:textId="77777777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</w:p>
    <w:p w14:paraId="101F5D0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// Ejemplo correcto palabras reservadas y operadores en JavaScript</w:t>
      </w:r>
    </w:p>
    <w:p w14:paraId="1E401C8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1C9311C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function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suma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>(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a,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b) {</w:t>
      </w:r>
      <w:proofErr w:type="gramEnd"/>
    </w:p>
    <w:p w14:paraId="511CE11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 let </w:t>
      </w:r>
      <w:proofErr w:type="spellStart"/>
      <w:r w:rsidRPr="000D30DC">
        <w:rPr>
          <w:rFonts w:ascii="Book Antiqua" w:hAnsi="Book Antiqua"/>
          <w:color w:val="161718" w:themeColor="text1"/>
          <w:szCs w:val="28"/>
          <w:lang w:val="en-US"/>
        </w:rPr>
        <w:t>resultado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= a +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b;</w:t>
      </w:r>
      <w:proofErr w:type="gramEnd"/>
    </w:p>
    <w:p w14:paraId="5BF52B1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 return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resultado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>;</w:t>
      </w:r>
      <w:proofErr w:type="gramEnd"/>
    </w:p>
    <w:p w14:paraId="67830079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>}</w:t>
      </w:r>
    </w:p>
    <w:p w14:paraId="27B60A1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</w:p>
    <w:p w14:paraId="0DAE9A15" w14:textId="77777777" w:rsidR="000D30DC" w:rsidRPr="00101C81" w:rsidRDefault="000D30DC" w:rsidP="000D30DC">
      <w:pPr>
        <w:rPr>
          <w:rFonts w:ascii="Book Antiqua" w:hAnsi="Book Antiqua"/>
          <w:color w:val="161718" w:themeColor="text1"/>
          <w:szCs w:val="28"/>
        </w:rPr>
      </w:pPr>
      <w:proofErr w:type="spellStart"/>
      <w:r w:rsidRPr="00101C81">
        <w:rPr>
          <w:rFonts w:ascii="Book Antiqua" w:hAnsi="Book Antiqua"/>
          <w:color w:val="161718" w:themeColor="text1"/>
          <w:szCs w:val="28"/>
        </w:rPr>
        <w:t>let</w:t>
      </w:r>
      <w:proofErr w:type="spellEnd"/>
      <w:r w:rsidRPr="00101C81">
        <w:rPr>
          <w:rFonts w:ascii="Book Antiqua" w:hAnsi="Book Antiqua"/>
          <w:color w:val="161718" w:themeColor="text1"/>
          <w:szCs w:val="28"/>
        </w:rPr>
        <w:t xml:space="preserve"> numero1 = 5;</w:t>
      </w:r>
    </w:p>
    <w:p w14:paraId="7E59DD29" w14:textId="77777777" w:rsidR="000D30DC" w:rsidRPr="00101C81" w:rsidRDefault="000D30DC" w:rsidP="000D30DC">
      <w:pPr>
        <w:rPr>
          <w:rFonts w:ascii="Book Antiqua" w:hAnsi="Book Antiqua"/>
          <w:color w:val="161718" w:themeColor="text1"/>
          <w:szCs w:val="28"/>
        </w:rPr>
      </w:pPr>
      <w:proofErr w:type="spellStart"/>
      <w:r w:rsidRPr="00101C81">
        <w:rPr>
          <w:rFonts w:ascii="Book Antiqua" w:hAnsi="Book Antiqua"/>
          <w:color w:val="161718" w:themeColor="text1"/>
          <w:szCs w:val="28"/>
        </w:rPr>
        <w:t>let</w:t>
      </w:r>
      <w:proofErr w:type="spellEnd"/>
      <w:r w:rsidRPr="00101C81">
        <w:rPr>
          <w:rFonts w:ascii="Book Antiqua" w:hAnsi="Book Antiqua"/>
          <w:color w:val="161718" w:themeColor="text1"/>
          <w:szCs w:val="28"/>
        </w:rPr>
        <w:t xml:space="preserve"> numero2 = 3;</w:t>
      </w:r>
    </w:p>
    <w:p w14:paraId="58865D5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proofErr w:type="spellStart"/>
      <w:r w:rsidRPr="000D30DC">
        <w:rPr>
          <w:rFonts w:ascii="Book Antiqua" w:hAnsi="Book Antiqua"/>
          <w:color w:val="161718" w:themeColor="text1"/>
          <w:szCs w:val="28"/>
        </w:rPr>
        <w:t>let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</w:t>
      </w:r>
      <w:proofErr w:type="spellStart"/>
      <w:r w:rsidRPr="000D30DC">
        <w:rPr>
          <w:rFonts w:ascii="Book Antiqua" w:hAnsi="Book Antiqua"/>
          <w:color w:val="161718" w:themeColor="text1"/>
          <w:szCs w:val="28"/>
        </w:rPr>
        <w:t>resultadoSuma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=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suma(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>numero1, numero2);</w:t>
      </w:r>
    </w:p>
    <w:p w14:paraId="35B6A3C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3AB6ABD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proofErr w:type="spellStart"/>
      <w:r w:rsidRPr="000D30DC">
        <w:rPr>
          <w:rFonts w:ascii="Book Antiqua" w:hAnsi="Book Antiqua"/>
          <w:color w:val="161718" w:themeColor="text1"/>
          <w:szCs w:val="28"/>
        </w:rPr>
        <w:t>if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(</w:t>
      </w:r>
      <w:proofErr w:type="spellStart"/>
      <w:r w:rsidRPr="000D30DC">
        <w:rPr>
          <w:rFonts w:ascii="Book Antiqua" w:hAnsi="Book Antiqua"/>
          <w:color w:val="161718" w:themeColor="text1"/>
          <w:szCs w:val="28"/>
        </w:rPr>
        <w:t>resultadoSuma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&gt; 0) {</w:t>
      </w:r>
    </w:p>
    <w:p w14:paraId="0CEC269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console.log(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>'La suma es un número positivo.');</w:t>
      </w:r>
    </w:p>
    <w:p w14:paraId="5A901DA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}</w:t>
      </w:r>
    </w:p>
    <w:p w14:paraId="2A46C61C" w14:textId="65CE8A79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proofErr w:type="gramStart"/>
      <w:r w:rsidRPr="000D30DC">
        <w:rPr>
          <w:rFonts w:ascii="Book Antiqua" w:hAnsi="Book Antiqua"/>
          <w:color w:val="161718" w:themeColor="text1"/>
          <w:szCs w:val="28"/>
        </w:rPr>
        <w:t>console.log(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>'La suma es un número no positivo.');</w:t>
      </w:r>
    </w:p>
    <w:p w14:paraId="0B6E5032" w14:textId="77777777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171C9323" w14:textId="1D1882B7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894DAC8" w14:textId="2D885670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0D30DC"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5CA7F163" w14:textId="77777777" w:rsidR="00465FE5" w:rsidRPr="000D30DC" w:rsidRDefault="00465FE5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62B6057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7BFC935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'suma' </w:t>
      </w:r>
    </w:p>
    <w:p w14:paraId="23ACC2F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5C0B2F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3C9F2FE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'a' </w:t>
      </w:r>
    </w:p>
    <w:p w14:paraId="41FEBB1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45D38D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6759E91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'b' </w:t>
      </w:r>
    </w:p>
    <w:p w14:paraId="7F4F190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187FF1F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7F7180A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'resultado' </w:t>
      </w:r>
    </w:p>
    <w:p w14:paraId="4061087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58EA4D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2C57476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'numero1' </w:t>
      </w:r>
    </w:p>
    <w:p w14:paraId="2B5B8FE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72ABE44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4760AE4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'numero2' </w:t>
      </w:r>
    </w:p>
    <w:p w14:paraId="630B1F8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CC5654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7BCBD39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0D30DC">
        <w:rPr>
          <w:rFonts w:ascii="Book Antiqua" w:hAnsi="Book Antiqua"/>
          <w:color w:val="161718" w:themeColor="text1"/>
          <w:sz w:val="24"/>
          <w:szCs w:val="24"/>
        </w:rPr>
        <w:t>resultadoSuma</w:t>
      </w:r>
      <w:proofErr w:type="spell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558271B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0852975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6383934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0D30DC">
        <w:rPr>
          <w:rFonts w:ascii="Book Antiqua" w:hAnsi="Book Antiqua"/>
          <w:color w:val="161718" w:themeColor="text1"/>
          <w:sz w:val="24"/>
          <w:szCs w:val="24"/>
        </w:rPr>
        <w:t>console</w:t>
      </w:r>
      <w:proofErr w:type="spell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49B5117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26C98F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</w:rPr>
      </w:pPr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5B350A2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0D30DC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* </w:t>
      </w:r>
      <w:proofErr w:type="gramStart"/>
      <w:r w:rsidRPr="000D30DC">
        <w:rPr>
          <w:rFonts w:ascii="Book Antiqua" w:hAnsi="Book Antiqua"/>
          <w:color w:val="161718" w:themeColor="text1"/>
          <w:sz w:val="24"/>
          <w:szCs w:val="24"/>
          <w:lang w:val="en-US"/>
        </w:rPr>
        <w:t>LEXEMA :</w:t>
      </w:r>
      <w:proofErr w:type="gramEnd"/>
      <w:r w:rsidRPr="000D30DC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'log' </w:t>
      </w:r>
    </w:p>
    <w:p w14:paraId="68BA664B" w14:textId="1CD4675F" w:rsidR="000D30DC" w:rsidRDefault="000D30DC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0D30DC">
        <w:rPr>
          <w:rFonts w:ascii="Book Antiqua" w:hAnsi="Book Antiqua"/>
          <w:color w:val="161718" w:themeColor="text1"/>
          <w:sz w:val="24"/>
          <w:szCs w:val="24"/>
          <w:lang w:val="en-US"/>
        </w:rPr>
        <w:t>-----------------------------------------------------------------</w:t>
      </w:r>
    </w:p>
    <w:p w14:paraId="207E28A6" w14:textId="77777777" w:rsidR="00465FE5" w:rsidRPr="000D30DC" w:rsidRDefault="00465FE5" w:rsidP="000D30DC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</w:p>
    <w:p w14:paraId="74A6E152" w14:textId="3E456DDF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  <w:proofErr w:type="spellStart"/>
      <w:r w:rsidRPr="000D30DC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>Fichero</w:t>
      </w:r>
      <w:proofErr w:type="spellEnd"/>
      <w:r w:rsidRPr="000D30DC"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  <w:t xml:space="preserve"> Tokens</w:t>
      </w:r>
    </w:p>
    <w:p w14:paraId="070B564E" w14:textId="77777777" w:rsidR="00465FE5" w:rsidRPr="000D30DC" w:rsidRDefault="00465FE5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  <w:lang w:val="en-US"/>
        </w:rPr>
      </w:pPr>
    </w:p>
    <w:p w14:paraId="2D6C394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[3] &gt; </w:t>
      </w:r>
    </w:p>
    <w:p w14:paraId="2BDD32E7" w14:textId="77777777" w:rsidR="000D30DC" w:rsidRPr="00101C81" w:rsidRDefault="000D30DC" w:rsidP="000D30DC">
      <w:pPr>
        <w:rPr>
          <w:rFonts w:ascii="Book Antiqua" w:hAnsi="Book Antiqua"/>
          <w:color w:val="161718" w:themeColor="text1"/>
          <w:szCs w:val="28"/>
          <w:lang w:val="en-GB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&lt; </w:t>
      </w:r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[1] &gt; </w:t>
      </w:r>
    </w:p>
    <w:p w14:paraId="5FF69BE9" w14:textId="77777777" w:rsidR="000D30DC" w:rsidRPr="00101C81" w:rsidRDefault="000D30DC" w:rsidP="000D30DC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</w:t>
      </w:r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[2] &gt; </w:t>
      </w:r>
    </w:p>
    <w:p w14:paraId="12C82B3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[3] &gt; </w:t>
      </w:r>
    </w:p>
    <w:p w14:paraId="242F84B9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4E03849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7801CD4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lastRenderedPageBreak/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[4] &gt; </w:t>
      </w:r>
    </w:p>
    <w:p w14:paraId="782DCAE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[5] &gt; </w:t>
      </w:r>
    </w:p>
    <w:p w14:paraId="0FCDE82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[6] &gt; </w:t>
      </w:r>
    </w:p>
    <w:p w14:paraId="694FA06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[9] &gt; </w:t>
      </w:r>
    </w:p>
    <w:p w14:paraId="2EC90B1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71BA9D3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1F2DFB2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42080B0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[8] &gt; </w:t>
      </w:r>
    </w:p>
    <w:p w14:paraId="499B4CC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65DC59B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CTE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[5] &gt; </w:t>
      </w:r>
    </w:p>
    <w:p w14:paraId="516A6D8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7AF9197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[9] &gt; </w:t>
      </w:r>
    </w:p>
    <w:p w14:paraId="41534F1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340CE87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CTE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[3] &gt; </w:t>
      </w:r>
    </w:p>
    <w:p w14:paraId="6E3ED3E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7B551BD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[10] &gt; </w:t>
      </w:r>
    </w:p>
    <w:p w14:paraId="0B1AD55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[11] &gt; </w:t>
      </w:r>
    </w:p>
    <w:p w14:paraId="1F780FC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[12] &gt; </w:t>
      </w:r>
    </w:p>
    <w:p w14:paraId="5C02FC18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[13] &gt; </w:t>
      </w:r>
    </w:p>
    <w:p w14:paraId="798E0FA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59FAE82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[5] &gt; </w:t>
      </w:r>
    </w:p>
    <w:p w14:paraId="09A84D6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[14] &gt; </w:t>
      </w:r>
    </w:p>
    <w:p w14:paraId="18AD1A5E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CTE ,</w:t>
      </w:r>
      <w:proofErr w:type="gram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[0] &gt; </w:t>
      </w:r>
    </w:p>
    <w:p w14:paraId="43D94E5B" w14:textId="77777777" w:rsidR="000D30DC" w:rsidRPr="00101C81" w:rsidRDefault="000D30DC" w:rsidP="000D30DC">
      <w:pPr>
        <w:rPr>
          <w:rFonts w:ascii="Book Antiqua" w:hAnsi="Book Antiqua"/>
          <w:color w:val="161718" w:themeColor="text1"/>
          <w:szCs w:val="28"/>
          <w:lang w:val="en-GB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&lt; </w:t>
      </w:r>
      <w:proofErr w:type="spellStart"/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Corch</w:t>
      </w:r>
      <w:proofErr w:type="spell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[1] &gt; </w:t>
      </w:r>
    </w:p>
    <w:p w14:paraId="029FDA78" w14:textId="77777777" w:rsidR="000D30DC" w:rsidRPr="00101C81" w:rsidRDefault="000D30DC" w:rsidP="000D30DC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</w:t>
      </w:r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[15] &gt; </w:t>
      </w:r>
    </w:p>
    <w:p w14:paraId="498CE62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</w:t>
      </w:r>
      <w:r w:rsidRPr="000D30DC">
        <w:rPr>
          <w:rFonts w:ascii="Book Antiqua" w:hAnsi="Book Antiqua"/>
          <w:color w:val="161718" w:themeColor="text1"/>
          <w:szCs w:val="28"/>
        </w:rPr>
        <w:t xml:space="preserve">&lt;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[16] &gt; </w:t>
      </w:r>
    </w:p>
    <w:p w14:paraId="3D66B86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Cadena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["La suma es un número positivo."] &gt; </w:t>
      </w:r>
    </w:p>
    <w:p w14:paraId="28BDC59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</w:rPr>
        <w:t>Punt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[2] &gt; </w:t>
      </w:r>
    </w:p>
    <w:p w14:paraId="1351770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</w:rPr>
        <w:t>Corch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[2] &gt; </w:t>
      </w:r>
    </w:p>
    <w:p w14:paraId="37507DE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[17] &gt; </w:t>
      </w:r>
    </w:p>
    <w:p w14:paraId="25FB7E8F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[18] &gt; </w:t>
      </w:r>
    </w:p>
    <w:p w14:paraId="3C32F3C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Cadena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["La suma es un número no positivo."] &gt; </w:t>
      </w:r>
    </w:p>
    <w:p w14:paraId="7FE6D1BA" w14:textId="09BF5CEF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&lt; </w:t>
      </w:r>
      <w:proofErr w:type="spellStart"/>
      <w:proofErr w:type="gramStart"/>
      <w:r w:rsidRPr="000D30DC">
        <w:rPr>
          <w:rFonts w:ascii="Book Antiqua" w:hAnsi="Book Antiqua"/>
          <w:color w:val="161718" w:themeColor="text1"/>
          <w:szCs w:val="28"/>
        </w:rPr>
        <w:t>Punt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 xml:space="preserve"> [2] &gt;</w:t>
      </w:r>
    </w:p>
    <w:p w14:paraId="50414954" w14:textId="77777777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4B3A13F9" w14:textId="3C931B86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  <w:r w:rsidRPr="007E6E3F">
        <w:rPr>
          <w:rFonts w:ascii="Book Antiqua" w:hAnsi="Book Antiqua"/>
          <w:b/>
          <w:bCs/>
          <w:color w:val="161718" w:themeColor="text1"/>
          <w:sz w:val="36"/>
          <w:szCs w:val="36"/>
        </w:rPr>
        <w:t xml:space="preserve">Caso de prueba correcto </w:t>
      </w:r>
      <w:r>
        <w:rPr>
          <w:rFonts w:ascii="Book Antiqua" w:hAnsi="Book Antiqua"/>
          <w:b/>
          <w:bCs/>
          <w:color w:val="161718" w:themeColor="text1"/>
          <w:sz w:val="36"/>
          <w:szCs w:val="36"/>
        </w:rPr>
        <w:t>3</w:t>
      </w:r>
    </w:p>
    <w:p w14:paraId="2104C6E9" w14:textId="77777777" w:rsidR="00465FE5" w:rsidRDefault="00465FE5" w:rsidP="000D30DC">
      <w:pPr>
        <w:rPr>
          <w:rFonts w:ascii="Book Antiqua" w:hAnsi="Book Antiqua"/>
          <w:b/>
          <w:bCs/>
          <w:color w:val="161718" w:themeColor="text1"/>
          <w:sz w:val="36"/>
          <w:szCs w:val="36"/>
        </w:rPr>
      </w:pPr>
    </w:p>
    <w:p w14:paraId="739F85A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lastRenderedPageBreak/>
        <w:t>// Ejemplo correcto palabras reservadas y operadores en JavaScript</w:t>
      </w:r>
    </w:p>
    <w:p w14:paraId="49D68E1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4715D41C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let </w:t>
      </w:r>
      <w:proofErr w:type="spellStart"/>
      <w:r w:rsidRPr="000D30DC">
        <w:rPr>
          <w:rFonts w:ascii="Book Antiqua" w:hAnsi="Book Antiqua"/>
          <w:color w:val="161718" w:themeColor="text1"/>
          <w:szCs w:val="28"/>
          <w:lang w:val="en-US"/>
        </w:rPr>
        <w:t>nombre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= 'Juan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';</w:t>
      </w:r>
      <w:proofErr w:type="gramEnd"/>
    </w:p>
    <w:p w14:paraId="2B77022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let </w:t>
      </w:r>
      <w:proofErr w:type="spellStart"/>
      <w:r w:rsidRPr="000D30DC">
        <w:rPr>
          <w:rFonts w:ascii="Book Antiqua" w:hAnsi="Book Antiqua"/>
          <w:color w:val="161718" w:themeColor="text1"/>
          <w:szCs w:val="28"/>
          <w:lang w:val="en-US"/>
        </w:rPr>
        <w:t>edad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=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30;</w:t>
      </w:r>
      <w:proofErr w:type="gramEnd"/>
    </w:p>
    <w:p w14:paraId="0F9A4CB1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</w:p>
    <w:p w14:paraId="2D7CD075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proofErr w:type="spellStart"/>
      <w:r w:rsidRPr="000D30DC">
        <w:rPr>
          <w:rFonts w:ascii="Book Antiqua" w:hAnsi="Book Antiqua"/>
          <w:color w:val="161718" w:themeColor="text1"/>
          <w:szCs w:val="28"/>
        </w:rPr>
        <w:t>function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</w:t>
      </w:r>
      <w:proofErr w:type="spellStart"/>
      <w:r w:rsidRPr="000D30DC">
        <w:rPr>
          <w:rFonts w:ascii="Book Antiqua" w:hAnsi="Book Antiqua"/>
          <w:color w:val="161718" w:themeColor="text1"/>
          <w:szCs w:val="28"/>
        </w:rPr>
        <w:t>esMayorDeEdad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>(edad) {</w:t>
      </w:r>
    </w:p>
    <w:p w14:paraId="2855EE2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 </w:t>
      </w:r>
      <w:proofErr w:type="spellStart"/>
      <w:r w:rsidRPr="000D30DC">
        <w:rPr>
          <w:rFonts w:ascii="Book Antiqua" w:hAnsi="Book Antiqua"/>
          <w:color w:val="161718" w:themeColor="text1"/>
          <w:szCs w:val="28"/>
        </w:rPr>
        <w:t>return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edad &gt; 18;</w:t>
      </w:r>
    </w:p>
    <w:p w14:paraId="039DF2E3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}</w:t>
      </w:r>
    </w:p>
    <w:p w14:paraId="5D7BA217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6B062BF6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proofErr w:type="spellStart"/>
      <w:r w:rsidRPr="000D30DC">
        <w:rPr>
          <w:rFonts w:ascii="Book Antiqua" w:hAnsi="Book Antiqua"/>
          <w:color w:val="161718" w:themeColor="text1"/>
          <w:szCs w:val="28"/>
        </w:rPr>
        <w:t>if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(</w:t>
      </w:r>
      <w:proofErr w:type="spellStart"/>
      <w:r w:rsidRPr="000D30DC">
        <w:rPr>
          <w:rFonts w:ascii="Book Antiqua" w:hAnsi="Book Antiqua"/>
          <w:color w:val="161718" w:themeColor="text1"/>
          <w:szCs w:val="28"/>
        </w:rPr>
        <w:t>esMayorDeEdad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>(edad)) {</w:t>
      </w:r>
    </w:p>
    <w:p w14:paraId="66D173E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 xml:space="preserve"> 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console.log(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>nombre + 'es mayor de edad.');</w:t>
      </w:r>
    </w:p>
    <w:p w14:paraId="0C574DCB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}</w:t>
      </w:r>
    </w:p>
    <w:p w14:paraId="0C500A10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proofErr w:type="gramStart"/>
      <w:r w:rsidRPr="000D30DC">
        <w:rPr>
          <w:rFonts w:ascii="Book Antiqua" w:hAnsi="Book Antiqua"/>
          <w:color w:val="161718" w:themeColor="text1"/>
          <w:szCs w:val="28"/>
        </w:rPr>
        <w:t>console.log(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>nombre + 'no es mayor de edad.');</w:t>
      </w:r>
    </w:p>
    <w:p w14:paraId="759ECCD2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6824794A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let </w:t>
      </w:r>
      <w:proofErr w:type="spellStart"/>
      <w:r w:rsidRPr="000D30DC">
        <w:rPr>
          <w:rFonts w:ascii="Book Antiqua" w:hAnsi="Book Antiqua"/>
          <w:color w:val="161718" w:themeColor="text1"/>
          <w:szCs w:val="28"/>
          <w:lang w:val="en-US"/>
        </w:rPr>
        <w:t>i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= </w:t>
      </w:r>
      <w:proofErr w:type="gramStart"/>
      <w:r w:rsidRPr="000D30DC">
        <w:rPr>
          <w:rFonts w:ascii="Book Antiqua" w:hAnsi="Book Antiqua"/>
          <w:color w:val="161718" w:themeColor="text1"/>
          <w:szCs w:val="28"/>
          <w:lang w:val="en-US"/>
        </w:rPr>
        <w:t>0;</w:t>
      </w:r>
      <w:proofErr w:type="gramEnd"/>
    </w:p>
    <w:p w14:paraId="5A4E0664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  <w:lang w:val="en-US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>for (</w:t>
      </w:r>
      <w:proofErr w:type="spellStart"/>
      <w:r w:rsidRPr="000D30DC">
        <w:rPr>
          <w:rFonts w:ascii="Book Antiqua" w:hAnsi="Book Antiqua"/>
          <w:color w:val="161718" w:themeColor="text1"/>
          <w:szCs w:val="28"/>
          <w:lang w:val="en-US"/>
        </w:rPr>
        <w:t>i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; </w:t>
      </w:r>
      <w:proofErr w:type="spellStart"/>
      <w:r w:rsidRPr="000D30DC">
        <w:rPr>
          <w:rFonts w:ascii="Book Antiqua" w:hAnsi="Book Antiqua"/>
          <w:color w:val="161718" w:themeColor="text1"/>
          <w:szCs w:val="28"/>
          <w:lang w:val="en-US"/>
        </w:rPr>
        <w:t>i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&lt; 5; </w:t>
      </w:r>
      <w:proofErr w:type="spellStart"/>
      <w:r w:rsidRPr="000D30DC">
        <w:rPr>
          <w:rFonts w:ascii="Book Antiqua" w:hAnsi="Book Antiqua"/>
          <w:color w:val="161718" w:themeColor="text1"/>
          <w:szCs w:val="28"/>
          <w:lang w:val="en-US"/>
        </w:rPr>
        <w:t>i</w:t>
      </w:r>
      <w:proofErr w:type="spellEnd"/>
      <w:r w:rsidRPr="000D30DC">
        <w:rPr>
          <w:rFonts w:ascii="Book Antiqua" w:hAnsi="Book Antiqua"/>
          <w:color w:val="161718" w:themeColor="text1"/>
          <w:szCs w:val="28"/>
          <w:lang w:val="en-US"/>
        </w:rPr>
        <w:t>++) {</w:t>
      </w:r>
    </w:p>
    <w:p w14:paraId="7E58037D" w14:textId="77777777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  <w:lang w:val="en-US"/>
        </w:rPr>
        <w:t xml:space="preserve">  </w:t>
      </w:r>
      <w:proofErr w:type="gramStart"/>
      <w:r w:rsidRPr="000D30DC">
        <w:rPr>
          <w:rFonts w:ascii="Book Antiqua" w:hAnsi="Book Antiqua"/>
          <w:color w:val="161718" w:themeColor="text1"/>
          <w:szCs w:val="28"/>
        </w:rPr>
        <w:t>console.log(</w:t>
      </w:r>
      <w:proofErr w:type="gramEnd"/>
      <w:r w:rsidRPr="000D30DC">
        <w:rPr>
          <w:rFonts w:ascii="Book Antiqua" w:hAnsi="Book Antiqua"/>
          <w:color w:val="161718" w:themeColor="text1"/>
          <w:szCs w:val="28"/>
        </w:rPr>
        <w:t>'</w:t>
      </w:r>
      <w:proofErr w:type="spellStart"/>
      <w:r w:rsidRPr="000D30DC">
        <w:rPr>
          <w:rFonts w:ascii="Book Antiqua" w:hAnsi="Book Antiqua"/>
          <w:color w:val="161718" w:themeColor="text1"/>
          <w:szCs w:val="28"/>
        </w:rPr>
        <w:t>Iteracion</w:t>
      </w:r>
      <w:proofErr w:type="spellEnd"/>
      <w:r w:rsidRPr="000D30DC">
        <w:rPr>
          <w:rFonts w:ascii="Book Antiqua" w:hAnsi="Book Antiqua"/>
          <w:color w:val="161718" w:themeColor="text1"/>
          <w:szCs w:val="28"/>
        </w:rPr>
        <w:t xml:space="preserve"> ' + i);</w:t>
      </w:r>
    </w:p>
    <w:p w14:paraId="2625A828" w14:textId="118AD876" w:rsidR="000D30DC" w:rsidRP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  <w:r w:rsidRPr="000D30DC">
        <w:rPr>
          <w:rFonts w:ascii="Book Antiqua" w:hAnsi="Book Antiqua"/>
          <w:color w:val="161718" w:themeColor="text1"/>
          <w:szCs w:val="28"/>
        </w:rPr>
        <w:t>}</w:t>
      </w:r>
    </w:p>
    <w:p w14:paraId="50A45412" w14:textId="77777777" w:rsidR="000D30DC" w:rsidRDefault="000D30DC" w:rsidP="000D30DC">
      <w:pPr>
        <w:rPr>
          <w:rFonts w:ascii="Book Antiqua" w:hAnsi="Book Antiqua"/>
          <w:color w:val="161718" w:themeColor="text1"/>
          <w:szCs w:val="28"/>
        </w:rPr>
      </w:pPr>
    </w:p>
    <w:p w14:paraId="6072E5BC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7A6E7100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565E90B9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0FB14F16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7A977429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62ACFCE2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21B4FDBF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7659E6C5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2E2BA4D6" w14:textId="77777777" w:rsidR="00465FE5" w:rsidRDefault="00465FE5" w:rsidP="000D30DC">
      <w:pPr>
        <w:rPr>
          <w:rFonts w:ascii="Book Antiqua" w:hAnsi="Book Antiqua"/>
          <w:color w:val="161718" w:themeColor="text1"/>
          <w:szCs w:val="28"/>
        </w:rPr>
      </w:pPr>
    </w:p>
    <w:p w14:paraId="67A96F85" w14:textId="50BCDF90" w:rsidR="000D30DC" w:rsidRDefault="000D30DC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0D30DC"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3CB630CB" w14:textId="77777777" w:rsidR="00465FE5" w:rsidRDefault="00465FE5" w:rsidP="000D30DC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6F6EE99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0D03D718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'nombre' </w:t>
      </w:r>
    </w:p>
    <w:p w14:paraId="675F5EC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50C4C952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286C2961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'edad' </w:t>
      </w:r>
    </w:p>
    <w:p w14:paraId="587C38DE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09E7331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49B5F0C6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78604B">
        <w:rPr>
          <w:rFonts w:ascii="Book Antiqua" w:hAnsi="Book Antiqua"/>
          <w:color w:val="161718" w:themeColor="text1"/>
          <w:sz w:val="24"/>
          <w:szCs w:val="24"/>
        </w:rPr>
        <w:t>esMayorDeEdad</w:t>
      </w:r>
      <w:proofErr w:type="spell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63E2AAD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lastRenderedPageBreak/>
        <w:t>-----------------------------------------------------------------</w:t>
      </w:r>
    </w:p>
    <w:p w14:paraId="09C06B2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35DA518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78604B">
        <w:rPr>
          <w:rFonts w:ascii="Book Antiqua" w:hAnsi="Book Antiqua"/>
          <w:color w:val="161718" w:themeColor="text1"/>
          <w:sz w:val="24"/>
          <w:szCs w:val="24"/>
        </w:rPr>
        <w:t>console</w:t>
      </w:r>
      <w:proofErr w:type="spell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1375F2D9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EF223A8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1A4EC00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'log' </w:t>
      </w:r>
    </w:p>
    <w:p w14:paraId="5A2A41EF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23042C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307F3ED6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78604B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78604B">
        <w:rPr>
          <w:rFonts w:ascii="Book Antiqua" w:hAnsi="Book Antiqua"/>
          <w:color w:val="161718" w:themeColor="text1"/>
          <w:sz w:val="24"/>
          <w:szCs w:val="24"/>
        </w:rPr>
        <w:t xml:space="preserve"> 'i' </w:t>
      </w:r>
    </w:p>
    <w:p w14:paraId="4C32302C" w14:textId="1C9A7076" w:rsidR="000D30DC" w:rsidRDefault="0078604B" w:rsidP="0078604B">
      <w:pPr>
        <w:rPr>
          <w:rFonts w:ascii="Book Antiqua" w:hAnsi="Book Antiqua"/>
          <w:color w:val="161718" w:themeColor="text1"/>
          <w:sz w:val="24"/>
          <w:szCs w:val="24"/>
        </w:rPr>
      </w:pPr>
      <w:r w:rsidRPr="0078604B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76A06BF9" w14:textId="77777777" w:rsidR="00465FE5" w:rsidRDefault="00465FE5" w:rsidP="0078604B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1FD8782" w14:textId="5B5F6B33" w:rsidR="0078604B" w:rsidRDefault="0078604B" w:rsidP="0078604B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78604B">
        <w:rPr>
          <w:rFonts w:ascii="Book Antiqua" w:hAnsi="Book Antiqua"/>
          <w:b/>
          <w:bCs/>
          <w:color w:val="161718" w:themeColor="text1"/>
          <w:sz w:val="32"/>
          <w:szCs w:val="32"/>
        </w:rPr>
        <w:t>Fichero Tokens</w:t>
      </w:r>
    </w:p>
    <w:p w14:paraId="35E9D9B3" w14:textId="77777777" w:rsidR="0078604B" w:rsidRDefault="0078604B" w:rsidP="0078604B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25314BA" w14:textId="40B56EE1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b/>
          <w:bCs/>
          <w:color w:val="161718" w:themeColor="text1"/>
          <w:sz w:val="36"/>
          <w:szCs w:val="36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</w:rPr>
        <w:t xml:space="preserve">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</w:rPr>
        <w:t>PalRes</w:t>
      </w:r>
      <w:proofErr w:type="spellEnd"/>
      <w:r w:rsidRPr="0078604B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[7] &gt; </w:t>
      </w:r>
    </w:p>
    <w:p w14:paraId="184EE283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[1] &gt; </w:t>
      </w:r>
    </w:p>
    <w:p w14:paraId="2554853F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Cadena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["Juan"] &gt; </w:t>
      </w:r>
    </w:p>
    <w:p w14:paraId="36888A91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</w:rPr>
        <w:t>Punt</w:t>
      </w:r>
      <w:proofErr w:type="spellEnd"/>
      <w:r w:rsidRPr="0078604B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[2] &gt; </w:t>
      </w:r>
    </w:p>
    <w:p w14:paraId="2F38BDD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2ED86AF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3F8BD7C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72E2A00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CTE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[30] &gt; </w:t>
      </w:r>
    </w:p>
    <w:p w14:paraId="7B22DE9F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[3] &gt; </w:t>
      </w:r>
    </w:p>
    <w:p w14:paraId="03C37A1E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[3] &gt; </w:t>
      </w:r>
    </w:p>
    <w:p w14:paraId="7D308A37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[4] &gt; </w:t>
      </w:r>
    </w:p>
    <w:p w14:paraId="4A335E76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2FBB9FB9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[9] &gt; </w:t>
      </w:r>
    </w:p>
    <w:p w14:paraId="4BEB414A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[5] &gt; </w:t>
      </w:r>
    </w:p>
    <w:p w14:paraId="1B349FDB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4CE56495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CTE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[18] &gt; </w:t>
      </w:r>
    </w:p>
    <w:p w14:paraId="175081A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068B5949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[5] &gt; </w:t>
      </w:r>
    </w:p>
    <w:p w14:paraId="2AED0908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[6] &gt; </w:t>
      </w:r>
    </w:p>
    <w:p w14:paraId="628044A2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6DD5D4B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3F4D5BF9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[8] &gt; </w:t>
      </w:r>
    </w:p>
    <w:p w14:paraId="15CE390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</w:rPr>
        <w:t xml:space="preserve">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[9] &gt; </w:t>
      </w:r>
    </w:p>
    <w:p w14:paraId="236D6AC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[10] &gt; </w:t>
      </w:r>
    </w:p>
    <w:p w14:paraId="37A6FDF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Cadena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["es mayor de edad."] </w:t>
      </w: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&gt; </w:t>
      </w:r>
    </w:p>
    <w:p w14:paraId="1C6A7947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lastRenderedPageBreak/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3BBB4C45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1B69C4BE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[11] &gt; </w:t>
      </w:r>
    </w:p>
    <w:p w14:paraId="43AD600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[12] &gt; </w:t>
      </w:r>
    </w:p>
    <w:p w14:paraId="6D4AA0F2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[13] &gt; </w:t>
      </w:r>
    </w:p>
    <w:p w14:paraId="630D5607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</w:rPr>
        <w:t xml:space="preserve">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Cadena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["no es mayor de edad."] </w:t>
      </w: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&gt; </w:t>
      </w:r>
    </w:p>
    <w:p w14:paraId="11AA3CF6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4AF16ADB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2A9D23F5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[14] &gt; </w:t>
      </w:r>
    </w:p>
    <w:p w14:paraId="69794405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6C3361B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CTE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[0] &gt; </w:t>
      </w:r>
    </w:p>
    <w:p w14:paraId="0A39550C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548068A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[15] &gt; </w:t>
      </w:r>
    </w:p>
    <w:p w14:paraId="5D3AB5F6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[16] &gt; </w:t>
      </w:r>
    </w:p>
    <w:p w14:paraId="30639787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77B8E4D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  <w:lang w:val="en-US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  <w:lang w:val="en-US"/>
        </w:rPr>
        <w:t>CTE ,</w:t>
      </w:r>
      <w:proofErr w:type="gramEnd"/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[5] &gt; </w:t>
      </w:r>
    </w:p>
    <w:p w14:paraId="0B30F5CA" w14:textId="77777777" w:rsidR="0078604B" w:rsidRPr="00101C81" w:rsidRDefault="0078604B" w:rsidP="0078604B">
      <w:pPr>
        <w:rPr>
          <w:rFonts w:ascii="Book Antiqua" w:hAnsi="Book Antiqua"/>
          <w:color w:val="161718" w:themeColor="text1"/>
          <w:szCs w:val="28"/>
          <w:lang w:val="en-GB"/>
        </w:rPr>
      </w:pPr>
      <w:r w:rsidRPr="0078604B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&lt; </w:t>
      </w:r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[17] &gt; </w:t>
      </w:r>
    </w:p>
    <w:p w14:paraId="7051F177" w14:textId="77777777" w:rsidR="0078604B" w:rsidRPr="00101C81" w:rsidRDefault="0078604B" w:rsidP="0078604B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</w:t>
      </w:r>
      <w:proofErr w:type="spellStart"/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Corch</w:t>
      </w:r>
      <w:proofErr w:type="spell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[1] &gt; </w:t>
      </w:r>
    </w:p>
    <w:p w14:paraId="12A94D15" w14:textId="77777777" w:rsidR="0078604B" w:rsidRPr="00101C81" w:rsidRDefault="0078604B" w:rsidP="0078604B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</w:t>
      </w:r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[18] &gt; </w:t>
      </w:r>
    </w:p>
    <w:p w14:paraId="03FED302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</w:t>
      </w:r>
      <w:r w:rsidRPr="0078604B">
        <w:rPr>
          <w:rFonts w:ascii="Book Antiqua" w:hAnsi="Book Antiqua"/>
          <w:color w:val="161718" w:themeColor="text1"/>
          <w:szCs w:val="28"/>
        </w:rPr>
        <w:t xml:space="preserve">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[19] &gt; </w:t>
      </w:r>
    </w:p>
    <w:p w14:paraId="61F1A5ED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Cadena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["</w:t>
      </w:r>
      <w:proofErr w:type="spellStart"/>
      <w:r w:rsidRPr="0078604B">
        <w:rPr>
          <w:rFonts w:ascii="Book Antiqua" w:hAnsi="Book Antiqua"/>
          <w:color w:val="161718" w:themeColor="text1"/>
          <w:szCs w:val="28"/>
        </w:rPr>
        <w:t>Iteracion</w:t>
      </w:r>
      <w:proofErr w:type="spellEnd"/>
      <w:r w:rsidRPr="0078604B">
        <w:rPr>
          <w:rFonts w:ascii="Book Antiqua" w:hAnsi="Book Antiqua"/>
          <w:color w:val="161718" w:themeColor="text1"/>
          <w:szCs w:val="28"/>
        </w:rPr>
        <w:t xml:space="preserve"> "] &gt; </w:t>
      </w:r>
    </w:p>
    <w:p w14:paraId="0E7769C4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</w:t>
      </w:r>
      <w:proofErr w:type="gramStart"/>
      <w:r w:rsidRPr="0078604B">
        <w:rPr>
          <w:rFonts w:ascii="Book Antiqua" w:hAnsi="Book Antiqua"/>
          <w:color w:val="161718" w:themeColor="text1"/>
          <w:szCs w:val="28"/>
        </w:rPr>
        <w:t>ID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[20] &gt; </w:t>
      </w:r>
    </w:p>
    <w:p w14:paraId="16213090" w14:textId="77777777" w:rsidR="0078604B" w:rsidRP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</w:rPr>
        <w:t>Punt</w:t>
      </w:r>
      <w:proofErr w:type="spellEnd"/>
      <w:r w:rsidRPr="0078604B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[2] &gt; </w:t>
      </w:r>
    </w:p>
    <w:p w14:paraId="71651090" w14:textId="1250CC2C" w:rsid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  <w:r w:rsidRPr="0078604B">
        <w:rPr>
          <w:rFonts w:ascii="Book Antiqua" w:hAnsi="Book Antiqua"/>
          <w:color w:val="161718" w:themeColor="text1"/>
          <w:szCs w:val="28"/>
        </w:rPr>
        <w:t xml:space="preserve"> &lt; </w:t>
      </w:r>
      <w:proofErr w:type="spellStart"/>
      <w:proofErr w:type="gramStart"/>
      <w:r w:rsidRPr="0078604B">
        <w:rPr>
          <w:rFonts w:ascii="Book Antiqua" w:hAnsi="Book Antiqua"/>
          <w:color w:val="161718" w:themeColor="text1"/>
          <w:szCs w:val="28"/>
        </w:rPr>
        <w:t>Corch</w:t>
      </w:r>
      <w:proofErr w:type="spellEnd"/>
      <w:r w:rsidRPr="0078604B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78604B">
        <w:rPr>
          <w:rFonts w:ascii="Book Antiqua" w:hAnsi="Book Antiqua"/>
          <w:color w:val="161718" w:themeColor="text1"/>
          <w:szCs w:val="28"/>
        </w:rPr>
        <w:t xml:space="preserve"> [2] &gt;</w:t>
      </w:r>
    </w:p>
    <w:p w14:paraId="3B018991" w14:textId="42EE520F" w:rsidR="0078604B" w:rsidRDefault="0078604B" w:rsidP="0078604B">
      <w:pPr>
        <w:rPr>
          <w:rFonts w:ascii="Book Antiqua" w:hAnsi="Book Antiqua"/>
          <w:color w:val="161718" w:themeColor="text1"/>
          <w:szCs w:val="28"/>
        </w:rPr>
      </w:pPr>
    </w:p>
    <w:p w14:paraId="5D70EA6E" w14:textId="77777777" w:rsidR="00465FE5" w:rsidRDefault="00465FE5" w:rsidP="0078604B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245BD149" w14:textId="77777777" w:rsidR="00465FE5" w:rsidRDefault="00465FE5" w:rsidP="0078604B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5D5F439E" w14:textId="4FDE75D8" w:rsidR="0078604B" w:rsidRDefault="00111165" w:rsidP="0078604B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  <w:r w:rsidRPr="00111165">
        <w:rPr>
          <w:rFonts w:ascii="Book Antiqua" w:hAnsi="Book Antiqua"/>
          <w:b/>
          <w:bCs/>
          <w:color w:val="161718" w:themeColor="text1"/>
          <w:sz w:val="40"/>
          <w:szCs w:val="40"/>
        </w:rPr>
        <w:t>Caso error 1</w:t>
      </w:r>
    </w:p>
    <w:p w14:paraId="11AFC5F3" w14:textId="77777777" w:rsidR="00111165" w:rsidRDefault="00111165" w:rsidP="0078604B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479ECE81" w14:textId="77777777" w:rsidR="00111165" w:rsidRP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  <w:lang w:val="en-US"/>
        </w:rPr>
      </w:pPr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let </w:t>
      </w:r>
      <w:proofErr w:type="spellStart"/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>boolean</w:t>
      </w:r>
      <w:proofErr w:type="spellEnd"/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= </w:t>
      </w:r>
      <w:proofErr w:type="gramStart"/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>5;</w:t>
      </w:r>
      <w:proofErr w:type="gramEnd"/>
    </w:p>
    <w:p w14:paraId="3264FEDC" w14:textId="77777777" w:rsidR="00111165" w:rsidRP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  <w:lang w:val="en-US"/>
        </w:rPr>
      </w:pPr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let y </w:t>
      </w:r>
      <w:proofErr w:type="gramStart"/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>= ;</w:t>
      </w:r>
      <w:proofErr w:type="gramEnd"/>
    </w:p>
    <w:p w14:paraId="67920926" w14:textId="77777777" w:rsidR="00111165" w:rsidRP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  <w:lang w:val="en-US"/>
        </w:rPr>
      </w:pPr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let </w:t>
      </w:r>
      <w:proofErr w:type="spellStart"/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>resultado</w:t>
      </w:r>
      <w:proofErr w:type="spellEnd"/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 xml:space="preserve"> = x &amp; </w:t>
      </w:r>
      <w:proofErr w:type="gramStart"/>
      <w:r w:rsidRPr="00111165">
        <w:rPr>
          <w:rFonts w:ascii="Book Antiqua" w:hAnsi="Book Antiqua"/>
          <w:color w:val="161718" w:themeColor="text1"/>
          <w:sz w:val="32"/>
          <w:szCs w:val="32"/>
          <w:lang w:val="en-US"/>
        </w:rPr>
        <w:t>y;</w:t>
      </w:r>
      <w:proofErr w:type="gramEnd"/>
    </w:p>
    <w:p w14:paraId="6875DEBA" w14:textId="77777777" w:rsidR="00111165" w:rsidRP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</w:rPr>
      </w:pPr>
      <w:proofErr w:type="spellStart"/>
      <w:r w:rsidRPr="00111165">
        <w:rPr>
          <w:rFonts w:ascii="Book Antiqua" w:hAnsi="Book Antiqua"/>
          <w:color w:val="161718" w:themeColor="text1"/>
          <w:sz w:val="32"/>
          <w:szCs w:val="32"/>
        </w:rPr>
        <w:t>for</w:t>
      </w:r>
      <w:proofErr w:type="spellEnd"/>
      <w:r w:rsidRPr="00111165">
        <w:rPr>
          <w:rFonts w:ascii="Book Antiqua" w:hAnsi="Book Antiqua"/>
          <w:color w:val="161718" w:themeColor="text1"/>
          <w:sz w:val="32"/>
          <w:szCs w:val="32"/>
        </w:rPr>
        <w:t>(resultado);</w:t>
      </w:r>
    </w:p>
    <w:p w14:paraId="69462DD5" w14:textId="0CEE834E" w:rsid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color w:val="161718" w:themeColor="text1"/>
          <w:sz w:val="32"/>
          <w:szCs w:val="32"/>
        </w:rPr>
        <w:t>/* Comentario */</w:t>
      </w:r>
    </w:p>
    <w:p w14:paraId="272D5AB0" w14:textId="77777777" w:rsidR="00111165" w:rsidRDefault="00111165" w:rsidP="00111165">
      <w:pPr>
        <w:ind w:firstLine="720"/>
        <w:rPr>
          <w:rFonts w:ascii="Book Antiqua" w:hAnsi="Book Antiqua"/>
          <w:color w:val="161718" w:themeColor="text1"/>
          <w:sz w:val="32"/>
          <w:szCs w:val="32"/>
        </w:rPr>
      </w:pPr>
    </w:p>
    <w:p w14:paraId="0B851CF2" w14:textId="304CFF1D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3E9DBBEA" w14:textId="77777777" w:rsidR="00465FE5" w:rsidRDefault="00465FE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320BAEDC" w14:textId="71E8679A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053FFCD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'y' </w:t>
      </w:r>
    </w:p>
    <w:p w14:paraId="02D2E866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702A37F1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1EB0FCCF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'resultado' </w:t>
      </w:r>
    </w:p>
    <w:p w14:paraId="06DF5D1B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203885C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1C930A11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'x' </w:t>
      </w:r>
    </w:p>
    <w:p w14:paraId="4FF5DD15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62F3D3B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7D4CC8A9" w14:textId="67122783" w:rsidR="00111165" w:rsidRPr="00111165" w:rsidRDefault="00111165" w:rsidP="00111165">
      <w:pPr>
        <w:pBdr>
          <w:bottom w:val="single" w:sz="6" w:space="1" w:color="auto"/>
        </w:pBd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'Comentario' </w:t>
      </w:r>
    </w:p>
    <w:p w14:paraId="36A4AB36" w14:textId="77777777" w:rsidR="00465FE5" w:rsidRDefault="00465FE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C45622D" w14:textId="3E82AFF2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b/>
          <w:bCs/>
          <w:color w:val="161718" w:themeColor="text1"/>
          <w:sz w:val="32"/>
          <w:szCs w:val="32"/>
        </w:rPr>
        <w:t>Fichero Tokens</w:t>
      </w:r>
    </w:p>
    <w:p w14:paraId="483DC26E" w14:textId="75D77FCC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>
        <w:rPr>
          <w:rFonts w:ascii="Book Antiqua" w:hAnsi="Book Antiqua"/>
          <w:color w:val="161718" w:themeColor="text1"/>
          <w:sz w:val="24"/>
          <w:szCs w:val="24"/>
        </w:rPr>
        <w:t xml:space="preserve"> </w:t>
      </w: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&lt; </w:t>
      </w:r>
      <w:proofErr w:type="spellStart"/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PalRes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[7] &gt; </w:t>
      </w:r>
    </w:p>
    <w:p w14:paraId="0458D1AD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spellStart"/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PalRes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[1] &gt; </w:t>
      </w:r>
    </w:p>
    <w:p w14:paraId="5E7099E9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spellStart"/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Punt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[2] &gt; </w:t>
      </w:r>
    </w:p>
    <w:p w14:paraId="20CD651A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CTE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[5] &gt; </w:t>
      </w:r>
    </w:p>
    <w:p w14:paraId="02AC47AD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spellStart"/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</w:rPr>
        <w:t>PalRes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[7] &gt; </w:t>
      </w:r>
    </w:p>
    <w:p w14:paraId="2646784A" w14:textId="77777777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&lt; </w:t>
      </w:r>
      <w:proofErr w:type="gramStart"/>
      <w:r w:rsidRPr="00101C81">
        <w:rPr>
          <w:rFonts w:ascii="Book Antiqua" w:hAnsi="Book Antiqua"/>
          <w:color w:val="161718" w:themeColor="text1"/>
          <w:sz w:val="24"/>
          <w:szCs w:val="24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[1] &gt; </w:t>
      </w:r>
    </w:p>
    <w:p w14:paraId="78816A73" w14:textId="77777777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spellStart"/>
      <w:proofErr w:type="gramStart"/>
      <w:r w:rsidRPr="00101C81">
        <w:rPr>
          <w:rFonts w:ascii="Book Antiqua" w:hAnsi="Book Antiqua"/>
          <w:color w:val="161718" w:themeColor="text1"/>
          <w:sz w:val="24"/>
          <w:szCs w:val="24"/>
        </w:rPr>
        <w:t>Punt</w:t>
      </w:r>
      <w:proofErr w:type="spellEnd"/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,</w:t>
      </w:r>
      <w:proofErr w:type="gramEnd"/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[2] &gt; </w:t>
      </w:r>
    </w:p>
    <w:p w14:paraId="17DDBE22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&lt; </w:t>
      </w:r>
      <w:proofErr w:type="spellStart"/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>PalRes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[7] &gt; </w:t>
      </w:r>
    </w:p>
    <w:p w14:paraId="30D3D7AC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&lt;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>ID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[2] &gt; </w:t>
      </w:r>
    </w:p>
    <w:p w14:paraId="4A05B99A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&lt;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>ID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[3] &gt; </w:t>
      </w:r>
    </w:p>
    <w:p w14:paraId="58AE13CC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&lt; </w:t>
      </w:r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>ID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[4] &gt; </w:t>
      </w:r>
    </w:p>
    <w:p w14:paraId="293A648F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  <w:lang w:val="en-US"/>
        </w:rPr>
      </w:pP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&lt; </w:t>
      </w:r>
      <w:proofErr w:type="spellStart"/>
      <w:proofErr w:type="gramStart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>PalRes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,</w:t>
      </w:r>
      <w:proofErr w:type="gramEnd"/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[2] &gt; </w:t>
      </w:r>
    </w:p>
    <w:p w14:paraId="4030878F" w14:textId="77777777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&lt; </w:t>
      </w:r>
      <w:proofErr w:type="gramStart"/>
      <w:r w:rsidRPr="00101C81">
        <w:rPr>
          <w:rFonts w:ascii="Book Antiqua" w:hAnsi="Book Antiqua"/>
          <w:color w:val="161718" w:themeColor="text1"/>
          <w:sz w:val="24"/>
          <w:szCs w:val="24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[5] &gt; </w:t>
      </w:r>
    </w:p>
    <w:p w14:paraId="20CD48FA" w14:textId="77777777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spellStart"/>
      <w:proofErr w:type="gramStart"/>
      <w:r w:rsidRPr="00101C81">
        <w:rPr>
          <w:rFonts w:ascii="Book Antiqua" w:hAnsi="Book Antiqua"/>
          <w:color w:val="161718" w:themeColor="text1"/>
          <w:sz w:val="24"/>
          <w:szCs w:val="24"/>
        </w:rPr>
        <w:t>Punt</w:t>
      </w:r>
      <w:proofErr w:type="spellEnd"/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,</w:t>
      </w:r>
      <w:proofErr w:type="gramEnd"/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[2] &gt; </w:t>
      </w:r>
    </w:p>
    <w:p w14:paraId="08B921D2" w14:textId="7E7551FE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&lt; </w:t>
      </w:r>
      <w:proofErr w:type="gramStart"/>
      <w:r w:rsidRPr="00101C81">
        <w:rPr>
          <w:rFonts w:ascii="Book Antiqua" w:hAnsi="Book Antiqua"/>
          <w:color w:val="161718" w:themeColor="text1"/>
          <w:sz w:val="24"/>
          <w:szCs w:val="24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 w:val="24"/>
          <w:szCs w:val="24"/>
        </w:rPr>
        <w:t xml:space="preserve"> [6] &gt;</w:t>
      </w:r>
    </w:p>
    <w:p w14:paraId="48A284CC" w14:textId="77777777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4E3BB617" w14:textId="647C2365" w:rsidR="00111165" w:rsidRPr="00101C81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01C81">
        <w:rPr>
          <w:rFonts w:ascii="Book Antiqua" w:hAnsi="Book Antiqua"/>
          <w:b/>
          <w:bCs/>
          <w:color w:val="161718" w:themeColor="text1"/>
          <w:sz w:val="32"/>
          <w:szCs w:val="32"/>
        </w:rPr>
        <w:t>Fichero errores</w:t>
      </w:r>
    </w:p>
    <w:p w14:paraId="260801F6" w14:textId="77777777" w:rsidR="00465FE5" w:rsidRPr="00101C81" w:rsidRDefault="00465FE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602CFC5B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38DA2BAA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2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24C9F539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3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1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72D144BA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4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1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6146762D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5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1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673077AF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6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1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496C5E86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7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2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5D730E60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lastRenderedPageBreak/>
        <w:t xml:space="preserve">8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2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21FB4E98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9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2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4102EF44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10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2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28A1D99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11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2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64249605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12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2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6A9C31CE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13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3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052F8C9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14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3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0C3083A0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15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4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3C3648A6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16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4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098DD2A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17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4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20D671E3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18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: 4 Tipo: </w:t>
      </w:r>
      <w:proofErr w:type="spellStart"/>
      <w:r w:rsidRPr="0011116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11116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695A10CB" w14:textId="5DDBCD8E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  <w:r w:rsidRPr="00101C81">
        <w:rPr>
          <w:rFonts w:ascii="Book Antiqua" w:hAnsi="Book Antiqua"/>
          <w:color w:val="161718" w:themeColor="text1"/>
          <w:sz w:val="24"/>
          <w:szCs w:val="24"/>
        </w:rPr>
        <w:t>Numero de errores: 18.</w:t>
      </w:r>
    </w:p>
    <w:p w14:paraId="2ADB3E1F" w14:textId="77777777" w:rsidR="00111165" w:rsidRPr="00101C81" w:rsidRDefault="00111165" w:rsidP="00111165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5DCA8FA9" w14:textId="77777777" w:rsidR="00465FE5" w:rsidRPr="00101C81" w:rsidRDefault="00465FE5" w:rsidP="00111165">
      <w:pPr>
        <w:rPr>
          <w:rFonts w:ascii="Book Antiqua" w:hAnsi="Book Antiqua"/>
          <w:color w:val="161718" w:themeColor="text1"/>
          <w:sz w:val="24"/>
          <w:szCs w:val="24"/>
        </w:rPr>
      </w:pPr>
    </w:p>
    <w:p w14:paraId="1E92D186" w14:textId="5A2A0E49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  <w:r w:rsidRPr="00111165">
        <w:rPr>
          <w:rFonts w:ascii="Book Antiqua" w:hAnsi="Book Antiqua"/>
          <w:b/>
          <w:bCs/>
          <w:color w:val="161718" w:themeColor="text1"/>
          <w:sz w:val="40"/>
          <w:szCs w:val="40"/>
        </w:rPr>
        <w:t xml:space="preserve">Caso error </w:t>
      </w:r>
      <w:r>
        <w:rPr>
          <w:rFonts w:ascii="Book Antiqua" w:hAnsi="Book Antiqua"/>
          <w:b/>
          <w:bCs/>
          <w:color w:val="161718" w:themeColor="text1"/>
          <w:sz w:val="40"/>
          <w:szCs w:val="40"/>
        </w:rPr>
        <w:t>2</w:t>
      </w:r>
    </w:p>
    <w:p w14:paraId="07FF58C5" w14:textId="77777777" w:rsidR="00465FE5" w:rsidRDefault="00465FE5" w:rsidP="00111165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6653AC5E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  <w:lang w:val="en-US"/>
        </w:rPr>
      </w:pPr>
      <w:r w:rsidRPr="00111165">
        <w:rPr>
          <w:rFonts w:ascii="Book Antiqua" w:hAnsi="Book Antiqua"/>
          <w:color w:val="161718" w:themeColor="text1"/>
          <w:szCs w:val="28"/>
          <w:lang w:val="en-US"/>
        </w:rPr>
        <w:t xml:space="preserve">public class </w:t>
      </w:r>
      <w:proofErr w:type="spellStart"/>
      <w:r w:rsidRPr="00111165">
        <w:rPr>
          <w:rFonts w:ascii="Book Antiqua" w:hAnsi="Book Antiqua"/>
          <w:color w:val="161718" w:themeColor="text1"/>
          <w:szCs w:val="28"/>
          <w:lang w:val="en-US"/>
        </w:rPr>
        <w:t>CaracteresNoSoportados</w:t>
      </w:r>
      <w:proofErr w:type="spellEnd"/>
      <w:r w:rsidRPr="00111165">
        <w:rPr>
          <w:rFonts w:ascii="Book Antiqua" w:hAnsi="Book Antiqua"/>
          <w:color w:val="161718" w:themeColor="text1"/>
          <w:szCs w:val="28"/>
          <w:lang w:val="en-US"/>
        </w:rPr>
        <w:t xml:space="preserve"> {</w:t>
      </w:r>
    </w:p>
    <w:p w14:paraId="330884B7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  <w:lang w:val="en-US"/>
        </w:rPr>
      </w:pPr>
      <w:r w:rsidRPr="00111165">
        <w:rPr>
          <w:rFonts w:ascii="Book Antiqua" w:hAnsi="Book Antiqua"/>
          <w:color w:val="161718" w:themeColor="text1"/>
          <w:szCs w:val="28"/>
          <w:lang w:val="en-US"/>
        </w:rPr>
        <w:t xml:space="preserve">    public static void </w:t>
      </w:r>
      <w:proofErr w:type="gramStart"/>
      <w:r w:rsidRPr="00111165">
        <w:rPr>
          <w:rFonts w:ascii="Book Antiqua" w:hAnsi="Book Antiqua"/>
          <w:color w:val="161718" w:themeColor="text1"/>
          <w:szCs w:val="28"/>
          <w:lang w:val="en-US"/>
        </w:rPr>
        <w:t>main(String[</w:t>
      </w:r>
      <w:proofErr w:type="gramEnd"/>
      <w:r w:rsidRPr="00111165">
        <w:rPr>
          <w:rFonts w:ascii="Book Antiqua" w:hAnsi="Book Antiqua"/>
          <w:color w:val="161718" w:themeColor="text1"/>
          <w:szCs w:val="28"/>
          <w:lang w:val="en-US"/>
        </w:rPr>
        <w:t xml:space="preserve">] </w:t>
      </w:r>
      <w:proofErr w:type="spellStart"/>
      <w:proofErr w:type="gramStart"/>
      <w:r w:rsidRPr="00111165">
        <w:rPr>
          <w:rFonts w:ascii="Book Antiqua" w:hAnsi="Book Antiqua"/>
          <w:color w:val="161718" w:themeColor="text1"/>
          <w:szCs w:val="28"/>
          <w:lang w:val="en-US"/>
        </w:rPr>
        <w:t>args</w:t>
      </w:r>
      <w:proofErr w:type="spellEnd"/>
      <w:r w:rsidRPr="00111165">
        <w:rPr>
          <w:rFonts w:ascii="Book Antiqua" w:hAnsi="Book Antiqua"/>
          <w:color w:val="161718" w:themeColor="text1"/>
          <w:szCs w:val="28"/>
          <w:lang w:val="en-US"/>
        </w:rPr>
        <w:t>) {</w:t>
      </w:r>
      <w:proofErr w:type="gramEnd"/>
    </w:p>
    <w:p w14:paraId="68D82FE7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</w:rPr>
      </w:pPr>
      <w:r w:rsidRPr="00111165">
        <w:rPr>
          <w:rFonts w:ascii="Book Antiqua" w:hAnsi="Book Antiqua"/>
          <w:color w:val="161718" w:themeColor="text1"/>
          <w:szCs w:val="28"/>
          <w:lang w:val="en-US"/>
        </w:rPr>
        <w:t xml:space="preserve">        </w:t>
      </w:r>
      <w:proofErr w:type="spellStart"/>
      <w:r w:rsidRPr="00111165">
        <w:rPr>
          <w:rFonts w:ascii="Book Antiqua" w:hAnsi="Book Antiqua"/>
          <w:color w:val="161718" w:themeColor="text1"/>
          <w:szCs w:val="28"/>
        </w:rPr>
        <w:t>String</w:t>
      </w:r>
      <w:proofErr w:type="spellEnd"/>
      <w:r w:rsidRPr="00111165">
        <w:rPr>
          <w:rFonts w:ascii="Book Antiqua" w:hAnsi="Book Antiqua"/>
          <w:color w:val="161718" w:themeColor="text1"/>
          <w:szCs w:val="28"/>
        </w:rPr>
        <w:t xml:space="preserve"> texto = "Este es un texto con un carácter no soportado: €";</w:t>
      </w:r>
    </w:p>
    <w:p w14:paraId="48B29F70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</w:rPr>
      </w:pPr>
      <w:r w:rsidRPr="00111165">
        <w:rPr>
          <w:rFonts w:ascii="Book Antiqua" w:hAnsi="Book Antiqua"/>
          <w:color w:val="161718" w:themeColor="text1"/>
          <w:szCs w:val="28"/>
        </w:rPr>
        <w:t xml:space="preserve">        </w:t>
      </w:r>
      <w:proofErr w:type="spellStart"/>
      <w:r w:rsidRPr="00111165">
        <w:rPr>
          <w:rFonts w:ascii="Book Antiqua" w:hAnsi="Book Antiqua"/>
          <w:color w:val="161718" w:themeColor="text1"/>
          <w:szCs w:val="28"/>
        </w:rPr>
        <w:t>System.out.println</w:t>
      </w:r>
      <w:proofErr w:type="spellEnd"/>
      <w:r w:rsidRPr="00111165">
        <w:rPr>
          <w:rFonts w:ascii="Book Antiqua" w:hAnsi="Book Antiqua"/>
          <w:color w:val="161718" w:themeColor="text1"/>
          <w:szCs w:val="28"/>
        </w:rPr>
        <w:t>(texto);</w:t>
      </w:r>
    </w:p>
    <w:p w14:paraId="079B6275" w14:textId="77777777" w:rsidR="00111165" w:rsidRPr="00111165" w:rsidRDefault="00111165" w:rsidP="00111165">
      <w:pPr>
        <w:rPr>
          <w:rFonts w:ascii="Book Antiqua" w:hAnsi="Book Antiqua"/>
          <w:color w:val="161718" w:themeColor="text1"/>
          <w:szCs w:val="28"/>
        </w:rPr>
      </w:pPr>
      <w:r w:rsidRPr="00111165">
        <w:rPr>
          <w:rFonts w:ascii="Book Antiqua" w:hAnsi="Book Antiqua"/>
          <w:color w:val="161718" w:themeColor="text1"/>
          <w:szCs w:val="28"/>
        </w:rPr>
        <w:t xml:space="preserve">    }</w:t>
      </w:r>
    </w:p>
    <w:p w14:paraId="4E25E36E" w14:textId="6F1CE304" w:rsidR="00111165" w:rsidRDefault="00111165" w:rsidP="00111165">
      <w:pPr>
        <w:rPr>
          <w:rFonts w:ascii="Book Antiqua" w:hAnsi="Book Antiqua"/>
          <w:color w:val="161718" w:themeColor="text1"/>
          <w:szCs w:val="28"/>
        </w:rPr>
      </w:pPr>
      <w:r w:rsidRPr="00111165">
        <w:rPr>
          <w:rFonts w:ascii="Book Antiqua" w:hAnsi="Book Antiqua"/>
          <w:color w:val="161718" w:themeColor="text1"/>
          <w:szCs w:val="28"/>
        </w:rPr>
        <w:t>}</w:t>
      </w:r>
    </w:p>
    <w:p w14:paraId="2EB7428B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2CA469FA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38FA10CD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3B328F12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3F442D19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7BAA3ADA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4BD417B8" w14:textId="77777777" w:rsid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63DB7B2D" w14:textId="1C6FF53E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561AA4AC" w14:textId="77777777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37BAE5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181379F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public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3E3A831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5C325E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0A92CD8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class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3CE3015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BB65B6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4DDCD26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CaracteresNoSoportados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2B81D4B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lastRenderedPageBreak/>
        <w:t>-----------------------------------------------------------------</w:t>
      </w:r>
    </w:p>
    <w:p w14:paraId="2EC9B1D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0AB864A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static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5EF9B1C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C25329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2A11F5B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main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0E0D205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89D6FE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3ADBF99E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String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2403FB6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7D0E34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33AB14F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args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45505E9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748867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745A658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'texto' </w:t>
      </w:r>
    </w:p>
    <w:p w14:paraId="4AF4F88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2EE436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799CBEC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'Este' </w:t>
      </w:r>
    </w:p>
    <w:p w14:paraId="0D4EC10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14F744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002C4F4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'es' </w:t>
      </w:r>
    </w:p>
    <w:p w14:paraId="3EEA83A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45C9793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5D3CB34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'un' </w:t>
      </w:r>
    </w:p>
    <w:p w14:paraId="7CB7C69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314AC0D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1BD3AE5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'con' </w:t>
      </w:r>
    </w:p>
    <w:p w14:paraId="22D379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25F92F6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639D102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'car' </w:t>
      </w:r>
    </w:p>
    <w:p w14:paraId="1B81CB2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5D5ADA2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0170CFB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cter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5FDE1B8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6D3587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54F5E90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'no' </w:t>
      </w:r>
    </w:p>
    <w:p w14:paraId="78F8BD6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798703C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4BA9417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'soportado' </w:t>
      </w:r>
    </w:p>
    <w:p w14:paraId="3741270E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5984201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3CD03B0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System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1B7503C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731F0F1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lastRenderedPageBreak/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09937DE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out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7A5149B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1B8548D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CONTENIDO DE LA TABLA PRINCIPAL #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1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</w:t>
      </w:r>
    </w:p>
    <w:p w14:paraId="63495BC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* </w:t>
      </w:r>
      <w:proofErr w:type="gramStart"/>
      <w:r w:rsidRPr="00F340EF">
        <w:rPr>
          <w:rFonts w:ascii="Book Antiqua" w:hAnsi="Book Antiqua"/>
          <w:color w:val="161718" w:themeColor="text1"/>
          <w:sz w:val="24"/>
          <w:szCs w:val="24"/>
        </w:rPr>
        <w:t>LEXEMA :</w:t>
      </w:r>
      <w:proofErr w:type="gram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 '</w:t>
      </w:r>
      <w:proofErr w:type="spellStart"/>
      <w:r w:rsidRPr="00F340EF">
        <w:rPr>
          <w:rFonts w:ascii="Book Antiqua" w:hAnsi="Book Antiqua"/>
          <w:color w:val="161718" w:themeColor="text1"/>
          <w:sz w:val="24"/>
          <w:szCs w:val="24"/>
        </w:rPr>
        <w:t>println</w:t>
      </w:r>
      <w:proofErr w:type="spellEnd"/>
      <w:r w:rsidRPr="00F340EF">
        <w:rPr>
          <w:rFonts w:ascii="Book Antiqua" w:hAnsi="Book Antiqua"/>
          <w:color w:val="161718" w:themeColor="text1"/>
          <w:sz w:val="24"/>
          <w:szCs w:val="24"/>
        </w:rPr>
        <w:t xml:space="preserve">' </w:t>
      </w:r>
    </w:p>
    <w:p w14:paraId="63424842" w14:textId="1052565B" w:rsidR="00111165" w:rsidRPr="00F340EF" w:rsidRDefault="00F340EF" w:rsidP="00F340EF">
      <w:pPr>
        <w:rPr>
          <w:rFonts w:ascii="Book Antiqua" w:hAnsi="Book Antiqua"/>
          <w:color w:val="161718" w:themeColor="text1"/>
          <w:sz w:val="24"/>
          <w:szCs w:val="24"/>
        </w:rPr>
      </w:pPr>
      <w:r w:rsidRPr="00F340EF">
        <w:rPr>
          <w:rFonts w:ascii="Book Antiqua" w:hAnsi="Book Antiqua"/>
          <w:color w:val="161718" w:themeColor="text1"/>
          <w:sz w:val="24"/>
          <w:szCs w:val="24"/>
        </w:rPr>
        <w:t>-----------------------------------------------------------------</w:t>
      </w:r>
    </w:p>
    <w:p w14:paraId="6C42A13B" w14:textId="77777777" w:rsidR="00111165" w:rsidRP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7BD71C8F" w14:textId="3762B70F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b/>
          <w:bCs/>
          <w:color w:val="161718" w:themeColor="text1"/>
          <w:sz w:val="32"/>
          <w:szCs w:val="32"/>
        </w:rPr>
        <w:t>Fichero Tokens</w:t>
      </w:r>
    </w:p>
    <w:p w14:paraId="69DA4725" w14:textId="77777777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0F66934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6D2C466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5694FDA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[3] &gt; </w:t>
      </w:r>
    </w:p>
    <w:p w14:paraId="2CD41124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Corch</w:t>
      </w:r>
      <w:proofErr w:type="spell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[1] &gt; </w:t>
      </w:r>
    </w:p>
    <w:p w14:paraId="5EA2564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[4] &gt; </w:t>
      </w:r>
    </w:p>
    <w:p w14:paraId="14D42D6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[5] &gt; </w:t>
      </w:r>
    </w:p>
    <w:p w14:paraId="2ADF3CFC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spellStart"/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PalRes</w:t>
      </w:r>
      <w:proofErr w:type="spell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[11] &gt; </w:t>
      </w:r>
    </w:p>
    <w:p w14:paraId="5133649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[6] &gt; </w:t>
      </w:r>
    </w:p>
    <w:p w14:paraId="3BA6D4E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[7] &gt; </w:t>
      </w:r>
    </w:p>
    <w:p w14:paraId="0A42E99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[8] &gt; </w:t>
      </w:r>
    </w:p>
    <w:p w14:paraId="4408958F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&lt; </w:t>
      </w:r>
      <w:proofErr w:type="spellStart"/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Corch</w:t>
      </w:r>
      <w:proofErr w:type="spell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[1] &gt; </w:t>
      </w:r>
    </w:p>
    <w:p w14:paraId="185E55E9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</w:t>
      </w:r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[9] &gt; </w:t>
      </w:r>
    </w:p>
    <w:p w14:paraId="76127FA4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</w:t>
      </w:r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[10] &gt; </w:t>
      </w:r>
    </w:p>
    <w:p w14:paraId="3EB7B907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&lt; </w:t>
      </w:r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ID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[11] &gt; </w:t>
      </w:r>
    </w:p>
    <w:p w14:paraId="2942248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</w:t>
      </w: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[12] &gt; </w:t>
      </w:r>
    </w:p>
    <w:p w14:paraId="6980007E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[13] &gt; </w:t>
      </w:r>
    </w:p>
    <w:p w14:paraId="6E9FDD7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[14] &gt; </w:t>
      </w:r>
    </w:p>
    <w:p w14:paraId="06008D4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[15] &gt; </w:t>
      </w:r>
    </w:p>
    <w:p w14:paraId="5E37BAD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[16] &gt; </w:t>
      </w:r>
    </w:p>
    <w:p w14:paraId="1B08E91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[17] &gt; </w:t>
      </w:r>
    </w:p>
    <w:p w14:paraId="3FE1BB7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[18] &gt; </w:t>
      </w:r>
    </w:p>
    <w:p w14:paraId="51E0B37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[19] &gt; </w:t>
      </w:r>
    </w:p>
    <w:p w14:paraId="3451DF2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[20] &gt; </w:t>
      </w:r>
    </w:p>
    <w:p w14:paraId="43E9DB5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7D90771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[21] &gt; </w:t>
      </w:r>
    </w:p>
    <w:p w14:paraId="2A35891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[22] &gt; </w:t>
      </w:r>
    </w:p>
    <w:p w14:paraId="62D8379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[23] &gt; </w:t>
      </w:r>
    </w:p>
    <w:p w14:paraId="1BD9F46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ID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[24] &gt; </w:t>
      </w:r>
    </w:p>
    <w:p w14:paraId="1381C4A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  <w:lang w:val="en-US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lastRenderedPageBreak/>
        <w:t xml:space="preserve"> &lt; </w:t>
      </w:r>
      <w:proofErr w:type="gramStart"/>
      <w:r w:rsidRPr="00F340EF">
        <w:rPr>
          <w:rFonts w:ascii="Book Antiqua" w:hAnsi="Book Antiqua"/>
          <w:color w:val="161718" w:themeColor="text1"/>
          <w:szCs w:val="28"/>
          <w:lang w:val="en-US"/>
        </w:rPr>
        <w:t>Punt ,</w:t>
      </w:r>
      <w:proofErr w:type="gramEnd"/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[2] &gt; </w:t>
      </w:r>
    </w:p>
    <w:p w14:paraId="7461D4BD" w14:textId="77777777" w:rsidR="00F340EF" w:rsidRPr="00101C81" w:rsidRDefault="00F340EF" w:rsidP="00F340EF">
      <w:pPr>
        <w:rPr>
          <w:rFonts w:ascii="Book Antiqua" w:hAnsi="Book Antiqua"/>
          <w:color w:val="161718" w:themeColor="text1"/>
          <w:szCs w:val="28"/>
          <w:lang w:val="en-GB"/>
        </w:rPr>
      </w:pPr>
      <w:r w:rsidRPr="00F340EF">
        <w:rPr>
          <w:rFonts w:ascii="Book Antiqua" w:hAnsi="Book Antiqua"/>
          <w:color w:val="161718" w:themeColor="text1"/>
          <w:szCs w:val="28"/>
          <w:lang w:val="en-US"/>
        </w:rPr>
        <w:t xml:space="preserve"> </w:t>
      </w: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&lt; </w:t>
      </w:r>
      <w:proofErr w:type="spellStart"/>
      <w:proofErr w:type="gramStart"/>
      <w:r w:rsidRPr="00101C81">
        <w:rPr>
          <w:rFonts w:ascii="Book Antiqua" w:hAnsi="Book Antiqua"/>
          <w:color w:val="161718" w:themeColor="text1"/>
          <w:szCs w:val="28"/>
          <w:lang w:val="en-GB"/>
        </w:rPr>
        <w:t>Corch</w:t>
      </w:r>
      <w:proofErr w:type="spell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,</w:t>
      </w:r>
      <w:proofErr w:type="gramEnd"/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[2] &gt; </w:t>
      </w:r>
    </w:p>
    <w:p w14:paraId="54845579" w14:textId="682B5EF4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101C81">
        <w:rPr>
          <w:rFonts w:ascii="Book Antiqua" w:hAnsi="Book Antiqua"/>
          <w:color w:val="161718" w:themeColor="text1"/>
          <w:szCs w:val="28"/>
          <w:lang w:val="en-GB"/>
        </w:rPr>
        <w:t xml:space="preserve"> </w:t>
      </w:r>
      <w:r w:rsidRPr="00F340EF">
        <w:rPr>
          <w:rFonts w:ascii="Book Antiqua" w:hAnsi="Book Antiqua"/>
          <w:color w:val="161718" w:themeColor="text1"/>
          <w:szCs w:val="28"/>
        </w:rPr>
        <w:t xml:space="preserve">&lt; </w:t>
      </w:r>
      <w:proofErr w:type="spellStart"/>
      <w:proofErr w:type="gramStart"/>
      <w:r w:rsidRPr="00F340EF">
        <w:rPr>
          <w:rFonts w:ascii="Book Antiqua" w:hAnsi="Book Antiqua"/>
          <w:color w:val="161718" w:themeColor="text1"/>
          <w:szCs w:val="28"/>
        </w:rPr>
        <w:t>Corch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,</w:t>
      </w:r>
      <w:proofErr w:type="gramEnd"/>
      <w:r w:rsidRPr="00F340EF">
        <w:rPr>
          <w:rFonts w:ascii="Book Antiqua" w:hAnsi="Book Antiqua"/>
          <w:color w:val="161718" w:themeColor="text1"/>
          <w:szCs w:val="28"/>
        </w:rPr>
        <w:t xml:space="preserve"> [2] &gt;</w:t>
      </w:r>
    </w:p>
    <w:p w14:paraId="7F798AFA" w14:textId="77777777" w:rsidR="00111165" w:rsidRP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157BFA53" w14:textId="644807F1" w:rsidR="00111165" w:rsidRDefault="0011116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 w:rsidRPr="00111165">
        <w:rPr>
          <w:rFonts w:ascii="Book Antiqua" w:hAnsi="Book Antiqua"/>
          <w:b/>
          <w:bCs/>
          <w:color w:val="161718" w:themeColor="text1"/>
          <w:sz w:val="32"/>
          <w:szCs w:val="32"/>
        </w:rPr>
        <w:t>Fichero Errores</w:t>
      </w:r>
    </w:p>
    <w:p w14:paraId="3EB8C942" w14:textId="77777777" w:rsidR="00465FE5" w:rsidRDefault="00465FE5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39E7C3A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0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0B49EA3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1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2DABD05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1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3364A3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4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1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36F17A6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5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1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68F1FAA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6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1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2629400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7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1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1789BC8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8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1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1A11A60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9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1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321A925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10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1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406BDD0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11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050A565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12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789E2A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13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66E1CD91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14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7F981D1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15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09A137B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16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08E3A6E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17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2087891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18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0AA3440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19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3474652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20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7059690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21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311E0B0E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22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689ADAD8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23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17CA8A9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24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503412A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25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78BB9EC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26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50C70E8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27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7F857A4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28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3EB1E8B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29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2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4A388692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30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758F78A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lastRenderedPageBreak/>
        <w:t xml:space="preserve">31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1C15D620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32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0CC4498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33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61460AA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34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57136223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35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1DA8BEC5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36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6DAB4E2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37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5FE3008B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38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2298B96D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39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3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580E57C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40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4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394A2437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41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4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6C5C314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42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4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27DBBF86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43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4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344F30DA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44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4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5D11E55F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45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4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129966F9" w14:textId="77777777" w:rsidR="00F340EF" w:rsidRPr="00F340EF" w:rsidRDefault="00F340EF" w:rsidP="00F340EF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 xml:space="preserve">46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Linea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: 5 Tipo: </w:t>
      </w:r>
      <w:proofErr w:type="spellStart"/>
      <w:r w:rsidRPr="00F340EF">
        <w:rPr>
          <w:rFonts w:ascii="Book Antiqua" w:hAnsi="Book Antiqua"/>
          <w:color w:val="161718" w:themeColor="text1"/>
          <w:szCs w:val="28"/>
        </w:rPr>
        <w:t>lexicoCaracter</w:t>
      </w:r>
      <w:proofErr w:type="spellEnd"/>
      <w:r w:rsidRPr="00F340EF">
        <w:rPr>
          <w:rFonts w:ascii="Book Antiqua" w:hAnsi="Book Antiqua"/>
          <w:color w:val="161718" w:themeColor="text1"/>
          <w:szCs w:val="28"/>
        </w:rPr>
        <w:t xml:space="preserve"> no reconocido.</w:t>
      </w:r>
    </w:p>
    <w:p w14:paraId="576765D8" w14:textId="520DBA59" w:rsidR="00F340EF" w:rsidRPr="00465FE5" w:rsidRDefault="00F340EF" w:rsidP="00111165">
      <w:pPr>
        <w:rPr>
          <w:rFonts w:ascii="Book Antiqua" w:hAnsi="Book Antiqua"/>
          <w:color w:val="161718" w:themeColor="text1"/>
          <w:szCs w:val="28"/>
        </w:rPr>
      </w:pPr>
      <w:r w:rsidRPr="00F340EF">
        <w:rPr>
          <w:rFonts w:ascii="Book Antiqua" w:hAnsi="Book Antiqua"/>
          <w:color w:val="161718" w:themeColor="text1"/>
          <w:szCs w:val="28"/>
        </w:rPr>
        <w:t>Numero de errores: 46.</w:t>
      </w:r>
    </w:p>
    <w:p w14:paraId="005EDB58" w14:textId="77777777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1BD6926" w14:textId="77777777" w:rsidR="00F340EF" w:rsidRDefault="00F340EF" w:rsidP="00F340EF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  <w:r w:rsidRPr="00111165">
        <w:rPr>
          <w:rFonts w:ascii="Book Antiqua" w:hAnsi="Book Antiqua"/>
          <w:b/>
          <w:bCs/>
          <w:color w:val="161718" w:themeColor="text1"/>
          <w:sz w:val="40"/>
          <w:szCs w:val="40"/>
        </w:rPr>
        <w:t xml:space="preserve">Caso error </w:t>
      </w:r>
      <w:r>
        <w:rPr>
          <w:rFonts w:ascii="Book Antiqua" w:hAnsi="Book Antiqua"/>
          <w:b/>
          <w:bCs/>
          <w:color w:val="161718" w:themeColor="text1"/>
          <w:sz w:val="40"/>
          <w:szCs w:val="40"/>
        </w:rPr>
        <w:t>2</w:t>
      </w:r>
    </w:p>
    <w:p w14:paraId="3F193478" w14:textId="77777777" w:rsidR="00F340EF" w:rsidRDefault="00F340EF" w:rsidP="00F340EF">
      <w:pPr>
        <w:rPr>
          <w:rFonts w:ascii="Book Antiqua" w:hAnsi="Book Antiqua"/>
          <w:b/>
          <w:bCs/>
          <w:color w:val="161718" w:themeColor="text1"/>
          <w:sz w:val="40"/>
          <w:szCs w:val="40"/>
        </w:rPr>
      </w:pPr>
    </w:p>
    <w:p w14:paraId="22ECDDA4" w14:textId="77777777" w:rsidR="00465FE5" w:rsidRDefault="00F340EF" w:rsidP="00111165">
      <w:pPr>
        <w:rPr>
          <w:rStyle w:val="texto"/>
          <w:rFonts w:ascii="Wingdings" w:hAnsi="Wingdings" w:hint="eastAsia"/>
          <w:color w:val="333333"/>
          <w:sz w:val="24"/>
          <w:szCs w:val="24"/>
          <w:shd w:val="clear" w:color="auto" w:fill="FFFFFF"/>
        </w:rPr>
      </w:pP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1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Habiendo reunido a sus doce discípulos, les dio poder y autoridad sobre todos los demonios, y para sanar enfermedades.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2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los envió a predicar el reino de Dios, y a sanar a los enfermos.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3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les dijo: No toméis nada para el camino, ni bordón, ni alforja, ni pan, ni dinero; ni llevéis dos túnicas.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4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en cualquier casa donde entréis, quedad allí, y de allí salid.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5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dondequiera que no os recibieren, salid de aquella ciudad, y sacudid el polvo de vuestros pies en testimonio contra ellos.</w:t>
      </w:r>
      <w:r w:rsidRPr="00F340EF">
        <w:rPr>
          <w:rFonts w:ascii="Wingdings" w:hAnsi="Wingdings"/>
          <w:color w:val="333333"/>
          <w:sz w:val="24"/>
          <w:szCs w:val="24"/>
          <w:shd w:val="clear" w:color="auto" w:fill="FFFFFF"/>
        </w:rPr>
        <w:t> </w:t>
      </w:r>
      <w:r w:rsidRPr="00F340EF">
        <w:rPr>
          <w:rStyle w:val="versiculo"/>
          <w:rFonts w:ascii="Wingdings" w:hAnsi="Wingdings"/>
          <w:color w:val="333333"/>
          <w:sz w:val="16"/>
          <w:szCs w:val="16"/>
          <w:shd w:val="clear" w:color="auto" w:fill="FFFFFF"/>
          <w:vertAlign w:val="superscript"/>
        </w:rPr>
        <w:t>6</w:t>
      </w:r>
      <w:r w:rsidRPr="00F340EF"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>Y saliendo, pasaban por todas las aldeas, anunciando el evangelio y sanando por todas partes.</w:t>
      </w:r>
      <w:r>
        <w:rPr>
          <w:rStyle w:val="texto"/>
          <w:rFonts w:ascii="Wingdings" w:hAnsi="Wingdings"/>
          <w:color w:val="333333"/>
          <w:sz w:val="24"/>
          <w:szCs w:val="24"/>
          <w:shd w:val="clear" w:color="auto" w:fill="FFFFFF"/>
        </w:rPr>
        <w:t xml:space="preserve">  </w:t>
      </w:r>
    </w:p>
    <w:p w14:paraId="2F712D4F" w14:textId="77777777" w:rsidR="00465FE5" w:rsidRDefault="00465FE5" w:rsidP="00111165">
      <w:pPr>
        <w:rPr>
          <w:rStyle w:val="texto"/>
          <w:rFonts w:ascii="Wingdings" w:hAnsi="Wingdings" w:hint="eastAsia"/>
          <w:color w:val="333333"/>
          <w:sz w:val="24"/>
          <w:szCs w:val="24"/>
          <w:shd w:val="clear" w:color="auto" w:fill="FFFFFF"/>
        </w:rPr>
      </w:pPr>
    </w:p>
    <w:p w14:paraId="0004AC40" w14:textId="73FF97D8" w:rsidR="00F340EF" w:rsidRPr="00F340EF" w:rsidRDefault="00F340EF" w:rsidP="00111165">
      <w:pPr>
        <w:rPr>
          <w:rFonts w:ascii="Book Antiqua" w:hAnsi="Book Antiqua"/>
          <w:b/>
          <w:bCs/>
          <w:color w:val="161718" w:themeColor="text1"/>
          <w:szCs w:val="28"/>
        </w:rPr>
      </w:pPr>
      <w:r w:rsidRPr="00F340EF">
        <w:rPr>
          <w:rStyle w:val="texto"/>
          <w:rFonts w:ascii="Book Antiqua" w:hAnsi="Book Antiqua"/>
          <w:color w:val="333333"/>
          <w:sz w:val="24"/>
          <w:szCs w:val="24"/>
          <w:shd w:val="clear" w:color="auto" w:fill="FFFFFF"/>
        </w:rPr>
        <w:t>(</w:t>
      </w:r>
      <w:r>
        <w:rPr>
          <w:rStyle w:val="texto"/>
          <w:rFonts w:ascii="Book Antiqua" w:hAnsi="Book Antiqua"/>
          <w:color w:val="333333"/>
          <w:szCs w:val="28"/>
          <w:shd w:val="clear" w:color="auto" w:fill="FFFFFF"/>
        </w:rPr>
        <w:t xml:space="preserve">Lucas 9 -10 en </w:t>
      </w:r>
      <w:proofErr w:type="spellStart"/>
      <w:r>
        <w:rPr>
          <w:rStyle w:val="texto"/>
          <w:rFonts w:ascii="Book Antiqua" w:hAnsi="Book Antiqua"/>
          <w:color w:val="333333"/>
          <w:szCs w:val="28"/>
          <w:shd w:val="clear" w:color="auto" w:fill="FFFFFF"/>
        </w:rPr>
        <w:t>windings</w:t>
      </w:r>
      <w:proofErr w:type="spellEnd"/>
      <w:r>
        <w:rPr>
          <w:rStyle w:val="texto"/>
          <w:rFonts w:ascii="Book Antiqua" w:hAnsi="Book Antiqua"/>
          <w:color w:val="333333"/>
          <w:szCs w:val="28"/>
          <w:shd w:val="clear" w:color="auto" w:fill="FFFFFF"/>
        </w:rPr>
        <w:t>)</w:t>
      </w:r>
    </w:p>
    <w:p w14:paraId="21F347A0" w14:textId="77777777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</w:p>
    <w:p w14:paraId="29E24BF5" w14:textId="318EE848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>
        <w:rPr>
          <w:rFonts w:ascii="Book Antiqua" w:hAnsi="Book Antiqua"/>
          <w:b/>
          <w:bCs/>
          <w:color w:val="161718" w:themeColor="text1"/>
          <w:sz w:val="32"/>
          <w:szCs w:val="32"/>
        </w:rPr>
        <w:t>Fichero Tabla</w:t>
      </w:r>
    </w:p>
    <w:p w14:paraId="0200DED1" w14:textId="7310356D" w:rsidR="00F340EF" w:rsidRDefault="00465FE5" w:rsidP="00111165">
      <w:pPr>
        <w:rPr>
          <w:rFonts w:ascii="Book Antiqua" w:hAnsi="Book Antiqua"/>
          <w:color w:val="161718" w:themeColor="text1"/>
          <w:szCs w:val="28"/>
        </w:rPr>
      </w:pPr>
      <w:r w:rsidRPr="00465FE5">
        <w:rPr>
          <w:rFonts w:ascii="Book Antiqua" w:hAnsi="Book Antiqua"/>
          <w:color w:val="161718" w:themeColor="text1"/>
          <w:szCs w:val="28"/>
        </w:rPr>
        <w:t>No se han encontrado tablas.</w:t>
      </w:r>
    </w:p>
    <w:p w14:paraId="50780ECA" w14:textId="77777777" w:rsidR="00465FE5" w:rsidRP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74020F23" w14:textId="5F04B618" w:rsidR="00F340EF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>
        <w:rPr>
          <w:rFonts w:ascii="Book Antiqua" w:hAnsi="Book Antiqua"/>
          <w:b/>
          <w:bCs/>
          <w:color w:val="161718" w:themeColor="text1"/>
          <w:sz w:val="32"/>
          <w:szCs w:val="32"/>
        </w:rPr>
        <w:t>Fichero Tokens</w:t>
      </w:r>
    </w:p>
    <w:p w14:paraId="05CE022F" w14:textId="0A21FFC0" w:rsidR="00F340EF" w:rsidRDefault="00465FE5" w:rsidP="00111165">
      <w:pPr>
        <w:rPr>
          <w:rFonts w:ascii="Book Antiqua" w:hAnsi="Book Antiqua"/>
          <w:color w:val="161718" w:themeColor="text1"/>
          <w:szCs w:val="28"/>
        </w:rPr>
      </w:pPr>
      <w:r w:rsidRPr="00465FE5">
        <w:rPr>
          <w:rFonts w:ascii="Book Antiqua" w:hAnsi="Book Antiqua"/>
          <w:color w:val="161718" w:themeColor="text1"/>
          <w:szCs w:val="28"/>
        </w:rPr>
        <w:t>No se han creado tokens.</w:t>
      </w:r>
    </w:p>
    <w:p w14:paraId="5E4FAB44" w14:textId="77777777" w:rsidR="00465FE5" w:rsidRPr="00465FE5" w:rsidRDefault="00465FE5" w:rsidP="00111165">
      <w:pPr>
        <w:rPr>
          <w:rFonts w:ascii="Book Antiqua" w:hAnsi="Book Antiqua"/>
          <w:color w:val="161718" w:themeColor="text1"/>
          <w:szCs w:val="28"/>
        </w:rPr>
      </w:pPr>
    </w:p>
    <w:p w14:paraId="3FDE83C2" w14:textId="555D2D75" w:rsidR="00F340EF" w:rsidRPr="00465FE5" w:rsidRDefault="00F340EF" w:rsidP="00111165">
      <w:pPr>
        <w:rPr>
          <w:rFonts w:ascii="Book Antiqua" w:hAnsi="Book Antiqua"/>
          <w:b/>
          <w:bCs/>
          <w:color w:val="161718" w:themeColor="text1"/>
          <w:sz w:val="32"/>
          <w:szCs w:val="32"/>
        </w:rPr>
      </w:pPr>
      <w:r>
        <w:rPr>
          <w:rFonts w:ascii="Book Antiqua" w:hAnsi="Book Antiqua"/>
          <w:b/>
          <w:bCs/>
          <w:color w:val="161718" w:themeColor="text1"/>
          <w:sz w:val="32"/>
          <w:szCs w:val="32"/>
        </w:rPr>
        <w:t>Fichero Errores</w:t>
      </w:r>
    </w:p>
    <w:p w14:paraId="09702120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1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2DB38C49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2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5C19A72E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3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5F2F87AB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4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3D74A3E8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5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3EC0CDA1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6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059D64DF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7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02336827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8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263A94B1" w14:textId="17B92BD5" w:rsidR="00465FE5" w:rsidRPr="00E751DF" w:rsidRDefault="00465FE5" w:rsidP="00465FE5">
      <w:pPr>
        <w:rPr>
          <w:rFonts w:ascii="Book Antiqua" w:hAnsi="Book Antiqua"/>
          <w:color w:val="161718" w:themeColor="text1"/>
          <w:sz w:val="24"/>
          <w:szCs w:val="24"/>
          <w:u w:val="single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…………………………………………………………</w:t>
      </w:r>
    </w:p>
    <w:p w14:paraId="4867CCA6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1746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5122DE63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1747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41BA4CE3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1748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232480E6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1749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4A71C8A0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1750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0A2A907F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1751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1DF620F8" w14:textId="77777777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1752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Linea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: 0 Tipo: </w:t>
      </w:r>
      <w:proofErr w:type="spellStart"/>
      <w:r w:rsidRPr="00465FE5">
        <w:rPr>
          <w:rFonts w:ascii="Book Antiqua" w:hAnsi="Book Antiqua"/>
          <w:color w:val="161718" w:themeColor="text1"/>
          <w:sz w:val="24"/>
          <w:szCs w:val="24"/>
        </w:rPr>
        <w:t>lexicoCaracter</w:t>
      </w:r>
      <w:proofErr w:type="spellEnd"/>
      <w:r w:rsidRPr="00465FE5">
        <w:rPr>
          <w:rFonts w:ascii="Book Antiqua" w:hAnsi="Book Antiqua"/>
          <w:color w:val="161718" w:themeColor="text1"/>
          <w:sz w:val="24"/>
          <w:szCs w:val="24"/>
        </w:rPr>
        <w:t xml:space="preserve"> no reconocido.</w:t>
      </w:r>
    </w:p>
    <w:p w14:paraId="22050CD2" w14:textId="065B92DA" w:rsidR="00465FE5" w:rsidRPr="00465FE5" w:rsidRDefault="00465FE5" w:rsidP="00465FE5">
      <w:pPr>
        <w:rPr>
          <w:rFonts w:ascii="Book Antiqua" w:hAnsi="Book Antiqua"/>
          <w:color w:val="161718" w:themeColor="text1"/>
          <w:sz w:val="24"/>
          <w:szCs w:val="24"/>
        </w:rPr>
      </w:pPr>
      <w:r w:rsidRPr="00465FE5">
        <w:rPr>
          <w:rFonts w:ascii="Book Antiqua" w:hAnsi="Book Antiqua"/>
          <w:color w:val="161718" w:themeColor="text1"/>
          <w:sz w:val="24"/>
          <w:szCs w:val="24"/>
        </w:rPr>
        <w:t>Numero de errores: 1752.</w:t>
      </w:r>
    </w:p>
    <w:sectPr w:rsidR="00465FE5" w:rsidRPr="00465FE5" w:rsidSect="000821D9">
      <w:headerReference w:type="default" r:id="rId11"/>
      <w:pgSz w:w="11906" w:h="16838" w:code="9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64399" w14:textId="77777777" w:rsidR="0099207C" w:rsidRDefault="0099207C" w:rsidP="004B7E44">
      <w:r>
        <w:separator/>
      </w:r>
    </w:p>
  </w:endnote>
  <w:endnote w:type="continuationSeparator" w:id="0">
    <w:p w14:paraId="3EB0BE55" w14:textId="77777777" w:rsidR="0099207C" w:rsidRDefault="0099207C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5F7A9" w14:textId="77777777" w:rsidR="0099207C" w:rsidRDefault="0099207C" w:rsidP="004B7E44">
      <w:r>
        <w:separator/>
      </w:r>
    </w:p>
  </w:footnote>
  <w:footnote w:type="continuationSeparator" w:id="0">
    <w:p w14:paraId="4B6103D0" w14:textId="77777777" w:rsidR="0099207C" w:rsidRDefault="0099207C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5F5F68B5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3347AA5C" w14:textId="77777777" w:rsidR="004B7E44" w:rsidRDefault="004B7E44" w:rsidP="004B7E44">
          <w:pPr>
            <w:pStyle w:val="Header"/>
          </w:pPr>
          <w:r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1BC29677" wp14:editId="3D8E42FC">
                    <wp:extent cx="1352282" cy="592428"/>
                    <wp:effectExtent l="0" t="0" r="635" b="0"/>
                    <wp:docPr id="11" name="Rectá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rgbClr val="EBD9B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59894B" w14:textId="77777777" w:rsidR="004B7E44" w:rsidRPr="00441A6A" w:rsidRDefault="004B7E44" w:rsidP="00441A6A">
                                <w:pPr>
                                  <w:shd w:val="clear" w:color="auto" w:fill="EBD9BB"/>
                                  <w:jc w:val="center"/>
                                  <w:rPr>
                                    <w:b/>
                                    <w:color w:val="161718" w:themeColor="text1"/>
                                  </w:rPr>
                                </w:pPr>
                                <w:r w:rsidRPr="00441A6A">
                                  <w:rPr>
                                    <w:b/>
                                    <w:color w:val="161718" w:themeColor="text1"/>
                                    <w:lang w:bidi="es-ES"/>
                                  </w:rPr>
                                  <w:fldChar w:fldCharType="begin"/>
                                </w:r>
                                <w:r w:rsidRPr="00441A6A">
                                  <w:rPr>
                                    <w:b/>
                                    <w:color w:val="161718" w:themeColor="text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 w:rsidRPr="00441A6A">
                                  <w:rPr>
                                    <w:b/>
                                    <w:color w:val="161718" w:themeColor="text1"/>
                                    <w:lang w:bidi="es-ES"/>
                                  </w:rPr>
                                  <w:fldChar w:fldCharType="separate"/>
                                </w:r>
                                <w:r w:rsidR="009120E9" w:rsidRPr="00441A6A">
                                  <w:rPr>
                                    <w:b/>
                                    <w:noProof/>
                                    <w:color w:val="161718" w:themeColor="text1"/>
                                    <w:lang w:bidi="es-ES"/>
                                  </w:rPr>
                                  <w:t>2</w:t>
                                </w:r>
                                <w:r w:rsidRPr="00441A6A">
                                  <w:rPr>
                                    <w:b/>
                                    <w:color w:val="161718" w:themeColor="text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1BC29677" id="Rectángulo 11" o:spid="_x0000_s1028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" fillcolor="#ebd9bb" stroked="f" strokeweight="2pt">
                    <v:textbox>
                      <w:txbxContent>
                        <w:p w14:paraId="6A59894B" w14:textId="77777777" w:rsidR="004B7E44" w:rsidRPr="00441A6A" w:rsidRDefault="004B7E44" w:rsidP="00441A6A">
                          <w:pPr>
                            <w:shd w:val="clear" w:color="auto" w:fill="EBD9BB"/>
                            <w:jc w:val="center"/>
                            <w:rPr>
                              <w:b/>
                              <w:color w:val="161718" w:themeColor="text1"/>
                            </w:rPr>
                          </w:pPr>
                          <w:r w:rsidRPr="00441A6A">
                            <w:rPr>
                              <w:b/>
                              <w:color w:val="161718" w:themeColor="text1"/>
                              <w:lang w:bidi="es-ES"/>
                            </w:rPr>
                            <w:fldChar w:fldCharType="begin"/>
                          </w:r>
                          <w:r w:rsidRPr="00441A6A">
                            <w:rPr>
                              <w:b/>
                              <w:color w:val="161718" w:themeColor="text1"/>
                              <w:lang w:bidi="es-ES"/>
                            </w:rPr>
                            <w:instrText xml:space="preserve"> PAGE  \* Arabic  \* MERGEFORMAT </w:instrText>
                          </w:r>
                          <w:r w:rsidRPr="00441A6A">
                            <w:rPr>
                              <w:b/>
                              <w:color w:val="161718" w:themeColor="text1"/>
                              <w:lang w:bidi="es-ES"/>
                            </w:rPr>
                            <w:fldChar w:fldCharType="separate"/>
                          </w:r>
                          <w:r w:rsidR="009120E9" w:rsidRPr="00441A6A">
                            <w:rPr>
                              <w:b/>
                              <w:noProof/>
                              <w:color w:val="161718" w:themeColor="text1"/>
                              <w:lang w:bidi="es-ES"/>
                            </w:rPr>
                            <w:t>2</w:t>
                          </w:r>
                          <w:r w:rsidRPr="00441A6A">
                            <w:rPr>
                              <w:b/>
                              <w:color w:val="161718" w:themeColor="text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4BB9"/>
    <w:multiLevelType w:val="hybridMultilevel"/>
    <w:tmpl w:val="5ADC0D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0446F"/>
    <w:multiLevelType w:val="hybridMultilevel"/>
    <w:tmpl w:val="1F3245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72985"/>
    <w:multiLevelType w:val="hybridMultilevel"/>
    <w:tmpl w:val="465210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C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B1534"/>
    <w:multiLevelType w:val="hybridMultilevel"/>
    <w:tmpl w:val="214A9B8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14047"/>
    <w:multiLevelType w:val="hybridMultilevel"/>
    <w:tmpl w:val="4EDA7AA8"/>
    <w:lvl w:ilvl="0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2C978D3"/>
    <w:multiLevelType w:val="hybridMultilevel"/>
    <w:tmpl w:val="1388C4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903749">
    <w:abstractNumId w:val="1"/>
  </w:num>
  <w:num w:numId="2" w16cid:durableId="245579549">
    <w:abstractNumId w:val="5"/>
  </w:num>
  <w:num w:numId="3" w16cid:durableId="936249038">
    <w:abstractNumId w:val="0"/>
  </w:num>
  <w:num w:numId="4" w16cid:durableId="2063097505">
    <w:abstractNumId w:val="2"/>
  </w:num>
  <w:num w:numId="5" w16cid:durableId="1922057045">
    <w:abstractNumId w:val="4"/>
  </w:num>
  <w:num w:numId="6" w16cid:durableId="1407875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BD"/>
    <w:rsid w:val="000821D9"/>
    <w:rsid w:val="00085854"/>
    <w:rsid w:val="000D30DC"/>
    <w:rsid w:val="00101C81"/>
    <w:rsid w:val="00111165"/>
    <w:rsid w:val="00293B83"/>
    <w:rsid w:val="002D1E29"/>
    <w:rsid w:val="00333FA7"/>
    <w:rsid w:val="003C1D61"/>
    <w:rsid w:val="003E6189"/>
    <w:rsid w:val="00441A6A"/>
    <w:rsid w:val="00465FE5"/>
    <w:rsid w:val="004B7E44"/>
    <w:rsid w:val="004D5252"/>
    <w:rsid w:val="004F2B86"/>
    <w:rsid w:val="005213F0"/>
    <w:rsid w:val="005A718F"/>
    <w:rsid w:val="00636779"/>
    <w:rsid w:val="006465AD"/>
    <w:rsid w:val="006A3CE7"/>
    <w:rsid w:val="0071008C"/>
    <w:rsid w:val="007516CF"/>
    <w:rsid w:val="0078604B"/>
    <w:rsid w:val="007B183D"/>
    <w:rsid w:val="007E6E3F"/>
    <w:rsid w:val="00831138"/>
    <w:rsid w:val="008B33BC"/>
    <w:rsid w:val="009120E9"/>
    <w:rsid w:val="00945900"/>
    <w:rsid w:val="0099207C"/>
    <w:rsid w:val="009A1D26"/>
    <w:rsid w:val="009C396C"/>
    <w:rsid w:val="009E69BD"/>
    <w:rsid w:val="00A14503"/>
    <w:rsid w:val="00A70369"/>
    <w:rsid w:val="00A9053D"/>
    <w:rsid w:val="00B50AF8"/>
    <w:rsid w:val="00B572B4"/>
    <w:rsid w:val="00B66140"/>
    <w:rsid w:val="00C10884"/>
    <w:rsid w:val="00C40411"/>
    <w:rsid w:val="00CD40B6"/>
    <w:rsid w:val="00D37370"/>
    <w:rsid w:val="00D42477"/>
    <w:rsid w:val="00D7562D"/>
    <w:rsid w:val="00DB26A7"/>
    <w:rsid w:val="00E042C4"/>
    <w:rsid w:val="00E30599"/>
    <w:rsid w:val="00E751DF"/>
    <w:rsid w:val="00E76CAD"/>
    <w:rsid w:val="00E94B5F"/>
    <w:rsid w:val="00EF0699"/>
    <w:rsid w:val="00F340EF"/>
    <w:rsid w:val="00FB28D9"/>
    <w:rsid w:val="00FB67C4"/>
    <w:rsid w:val="00FF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05E2C"/>
  <w15:chartTrackingRefBased/>
  <w15:docId w15:val="{F100A0FD-D986-467B-9FFD-7B663006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8D9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9A1D26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9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9A1D26"/>
    <w:rPr>
      <w:rFonts w:asciiTheme="majorHAnsi" w:eastAsia="Times New Roman" w:hAnsiTheme="majorHAnsi" w:cs="Times New Roman"/>
      <w:b/>
      <w:caps/>
      <w:color w:val="FFFFFF" w:themeColor="background1"/>
      <w:sz w:val="96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aptulo">
    <w:name w:val="Capítulo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FB67C4"/>
    <w:rPr>
      <w:color w:val="93C84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7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441A6A"/>
    <w:pPr>
      <w:ind w:left="720"/>
      <w:contextualSpacing/>
    </w:pPr>
  </w:style>
  <w:style w:type="table" w:styleId="TableGrid">
    <w:name w:val="Table Grid"/>
    <w:basedOn w:val="TableNormal"/>
    <w:uiPriority w:val="39"/>
    <w:rsid w:val="00A90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DefaultParagraphFont"/>
    <w:rsid w:val="00111165"/>
  </w:style>
  <w:style w:type="character" w:customStyle="1" w:styleId="hljs-title">
    <w:name w:val="hljs-title"/>
    <w:basedOn w:val="DefaultParagraphFont"/>
    <w:rsid w:val="00111165"/>
  </w:style>
  <w:style w:type="character" w:customStyle="1" w:styleId="hljs-params">
    <w:name w:val="hljs-params"/>
    <w:basedOn w:val="DefaultParagraphFont"/>
    <w:rsid w:val="00111165"/>
  </w:style>
  <w:style w:type="character" w:customStyle="1" w:styleId="hljs-type">
    <w:name w:val="hljs-type"/>
    <w:basedOn w:val="DefaultParagraphFont"/>
    <w:rsid w:val="00111165"/>
  </w:style>
  <w:style w:type="character" w:customStyle="1" w:styleId="hljs-variable">
    <w:name w:val="hljs-variable"/>
    <w:basedOn w:val="DefaultParagraphFont"/>
    <w:rsid w:val="00111165"/>
  </w:style>
  <w:style w:type="character" w:customStyle="1" w:styleId="hljs-operator">
    <w:name w:val="hljs-operator"/>
    <w:basedOn w:val="DefaultParagraphFont"/>
    <w:rsid w:val="00111165"/>
  </w:style>
  <w:style w:type="character" w:customStyle="1" w:styleId="hljs-string">
    <w:name w:val="hljs-string"/>
    <w:basedOn w:val="DefaultParagraphFont"/>
    <w:rsid w:val="00111165"/>
  </w:style>
  <w:style w:type="character" w:customStyle="1" w:styleId="versiculo">
    <w:name w:val="versiculo"/>
    <w:basedOn w:val="DefaultParagraphFont"/>
    <w:rsid w:val="00F340EF"/>
  </w:style>
  <w:style w:type="character" w:customStyle="1" w:styleId="texto">
    <w:name w:val="texto"/>
    <w:basedOn w:val="DefaultParagraphFont"/>
    <w:rsid w:val="00F340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ack\AppData\Local\Microsoft\Office\16.0\DTS\es-ES%7b63899294-B895-457F-BBAA-E29A07713037%7d\%7b02F748B6-FB5C-4AC8-A68E-D1D80FDB3D76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{02F748B6-FB5C-4AC8-A68E-D1D80FDB3D76}tf16392796_win32</Template>
  <TotalTime>0</TotalTime>
  <Pages>22</Pages>
  <Words>2490</Words>
  <Characters>14199</Characters>
  <Application>Microsoft Office Word</Application>
  <DocSecurity>0</DocSecurity>
  <Lines>118</Lines>
  <Paragraphs>33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Títulos</vt:lpstr>
      </vt:variant>
      <vt:variant>
        <vt:i4>67</vt:i4>
      </vt:variant>
    </vt:vector>
  </HeadingPairs>
  <TitlesOfParts>
    <vt:vector size="69" baseType="lpstr">
      <vt:lpstr/>
      <vt:lpstr/>
      <vt:lpstr>    Índice</vt:lpstr>
      <vt:lpstr>    </vt:lpstr>
      <vt:lpstr>        Diseño del Analizador Léxico………………………..3</vt:lpstr>
      <vt:lpstr>        Diseño de la Tabla de Símbolos…………………….</vt:lpstr>
      <vt:lpstr>        Anexo…………………………………………………………..</vt:lpstr>
      <vt:lpstr>        Casos Correctos</vt:lpstr>
      <vt:lpstr>        Caso 1</vt:lpstr>
      <vt:lpstr>        Caso 2</vt:lpstr>
      <vt:lpstr>        Caso 3</vt:lpstr>
      <vt:lpstr>        Casos Erróneos</vt:lpstr>
      <vt:lpstr>        Caso 1</vt:lpstr>
      <vt:lpstr>        Caso 2</vt:lpstr>
      <vt:lpstr>        Caso 3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Diseño de Tokens</vt:lpstr>
      <vt:lpstr>        </vt:lpstr>
      <vt:lpstr>        </vt:lpstr>
      <vt:lpstr>        Palabras reservadas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</vt:lpstr>
      <vt:lpstr>        Gramática y Autómata</vt:lpstr>
      <vt:lpstr>        </vt:lpstr>
      <vt:lpstr>        Axioma = S</vt:lpstr>
      <vt:lpstr>        </vt:lpstr>
      <vt:lpstr>        </vt:lpstr>
      <vt:lpstr>        Terminales = { del eof + ( ; ) { ' } = , &gt; ! * / }</vt:lpstr>
      <vt:lpstr>        </vt:lpstr>
      <vt:lpstr>        </vt:lpstr>
      <vt:lpstr>        NoTerminales = { A B C D E }</vt:lpstr>
      <vt:lpstr>        </vt:lpstr>
      <vt:lpstr>        </vt:lpstr>
      <vt:lpstr>        Producciones :</vt:lpstr>
      <vt:lpstr>        </vt:lpstr>
      <vt:lpstr>        S -&gt; l A | d B | + C | ' D | / E | = | ! | ( | ) | { | } | &gt; | * | , | ; | eof</vt:lpstr>
      <vt:lpstr>        </vt:lpstr>
      <vt:lpstr>        A -&gt; l A | d A | del</vt:lpstr>
      <vt:lpstr>        </vt:lpstr>
      <vt:lpstr>        B -&gt; d B | del</vt:lpstr>
      <vt:lpstr>        </vt:lpstr>
      <vt:lpstr>        C -&gt; + del</vt:lpstr>
      <vt:lpstr>        </vt:lpstr>
      <vt:lpstr>        D -&gt; l D | d D | del D | ' | = D | ! D</vt:lpstr>
      <vt:lpstr>        | ( D | ) D | { D | } D | &gt; D | * D </vt:lpstr>
      <vt:lpstr>        | , D | ; D</vt:lpstr>
      <vt:lpstr>        </vt:lpstr>
      <vt:lpstr>        E -&gt; //</vt:lpstr>
      <vt:lpstr>        </vt:lpstr>
      <vt:lpstr>        </vt:lpstr>
      <vt:lpstr>        </vt:lpstr>
      <vt:lpstr>        /</vt:lpstr>
      <vt:lpstr>        </vt:lpstr>
    </vt:vector>
  </TitlesOfParts>
  <Company/>
  <LinksUpToDate>false</LinksUpToDate>
  <CharactersWithSpaces>16656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asack</dc:creator>
  <cp:keywords/>
  <dc:description/>
  <cp:lastModifiedBy>ALEJANDRO DE HERMENEGILDO SORDO</cp:lastModifiedBy>
  <cp:revision>2</cp:revision>
  <dcterms:created xsi:type="dcterms:W3CDTF">2025-10-16T10:52:00Z</dcterms:created>
  <dcterms:modified xsi:type="dcterms:W3CDTF">2025-10-16T10:52:00Z</dcterms:modified>
</cp:coreProperties>
</file>