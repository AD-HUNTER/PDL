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B33F" w14:textId="5D1359B6" w:rsidR="004B7E44" w:rsidRDefault="00333FA7" w:rsidP="00333FA7">
      <w:pPr>
        <w:ind w:left="-1134" w:right="-1152"/>
      </w:pPr>
      <w:r>
        <w:rPr>
          <w:noProof/>
          <w:lang w:bidi="es-ES"/>
        </w:rPr>
        <w:drawing>
          <wp:anchor distT="0" distB="0" distL="114300" distR="114300" simplePos="0" relativeHeight="251658240" behindDoc="1" locked="1" layoutInCell="1" allowOverlap="1" wp14:anchorId="70A15CC6" wp14:editId="57C64B95">
            <wp:simplePos x="0" y="0"/>
            <wp:positionH relativeFrom="column">
              <wp:posOffset>-890270</wp:posOffset>
            </wp:positionH>
            <wp:positionV relativeFrom="page">
              <wp:posOffset>-831850</wp:posOffset>
            </wp:positionV>
            <wp:extent cx="10853420" cy="14406880"/>
            <wp:effectExtent l="0" t="0" r="508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3420" cy="144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F662F" w14:textId="6FC30C9A" w:rsidR="004B7E44" w:rsidRDefault="00636779">
      <w:pPr>
        <w:spacing w:after="200"/>
      </w:pPr>
      <w:r>
        <w:rPr>
          <w:noProof/>
          <w:lang w:bidi="es-ES"/>
        </w:rPr>
        <w:drawing>
          <wp:anchor distT="0" distB="0" distL="114300" distR="114300" simplePos="0" relativeHeight="251664384" behindDoc="0" locked="0" layoutInCell="1" allowOverlap="1" wp14:anchorId="1919F2D0" wp14:editId="54767089">
            <wp:simplePos x="0" y="0"/>
            <wp:positionH relativeFrom="column">
              <wp:posOffset>3390104</wp:posOffset>
            </wp:positionH>
            <wp:positionV relativeFrom="page">
              <wp:posOffset>7942354</wp:posOffset>
            </wp:positionV>
            <wp:extent cx="532263" cy="650045"/>
            <wp:effectExtent l="0" t="0" r="1270" b="0"/>
            <wp:wrapNone/>
            <wp:docPr id="76791384" name="Imagen 7" descr="Una caricatura de una person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1384" name="Imagen 7" descr="Una caricatura de una persona&#10;&#10;Descripción generada automáticamente con confianza me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87" cy="66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es-ES"/>
        </w:rPr>
        <w:drawing>
          <wp:anchor distT="0" distB="0" distL="114300" distR="114300" simplePos="0" relativeHeight="251663360" behindDoc="0" locked="0" layoutInCell="1" allowOverlap="1" wp14:anchorId="025BA6D0" wp14:editId="5801B480">
            <wp:simplePos x="0" y="0"/>
            <wp:positionH relativeFrom="column">
              <wp:posOffset>3246755</wp:posOffset>
            </wp:positionH>
            <wp:positionV relativeFrom="page">
              <wp:posOffset>7266940</wp:posOffset>
            </wp:positionV>
            <wp:extent cx="806913" cy="620973"/>
            <wp:effectExtent l="0" t="0" r="0" b="8255"/>
            <wp:wrapNone/>
            <wp:docPr id="206461220" name="Imagen 6" descr="Imagen que contiene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1220" name="Imagen 6" descr="Imagen que contiene Logotip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913" cy="620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3F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B633AF" wp14:editId="4B7ADC06">
                <wp:simplePos x="0" y="0"/>
                <wp:positionH relativeFrom="column">
                  <wp:posOffset>3307080</wp:posOffset>
                </wp:positionH>
                <wp:positionV relativeFrom="paragraph">
                  <wp:posOffset>5521960</wp:posOffset>
                </wp:positionV>
                <wp:extent cx="2969895" cy="2590800"/>
                <wp:effectExtent l="0" t="0" r="1905" b="0"/>
                <wp:wrapNone/>
                <wp:docPr id="71923072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9895" cy="2590800"/>
                        </a:xfrm>
                        <a:prstGeom prst="rect">
                          <a:avLst/>
                        </a:prstGeom>
                        <a:solidFill>
                          <a:srgbClr val="EBD9BB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856965" w14:textId="6A32E8C0" w:rsidR="00636779" w:rsidRPr="00FB67C4" w:rsidRDefault="00FB67C4" w:rsidP="00636779">
                            <w:pPr>
                              <w:jc w:val="right"/>
                              <w:rPr>
                                <w:rFonts w:ascii="Book Antiqua" w:hAnsi="Book Antiqua"/>
                                <w:color w:val="161718" w:themeColor="text1"/>
                              </w:rPr>
                            </w:pPr>
                            <w:r w:rsidRPr="00FB67C4">
                              <w:rPr>
                                <w:rFonts w:ascii="Book Antiqua" w:hAnsi="Book Antiqua"/>
                                <w:color w:val="161718" w:themeColor="text1"/>
                              </w:rPr>
                              <w:t xml:space="preserve">GRUPO </w:t>
                            </w:r>
                            <w:r w:rsidR="00101C81">
                              <w:rPr>
                                <w:rFonts w:ascii="Book Antiqua" w:hAnsi="Book Antiqua"/>
                                <w:color w:val="161718" w:themeColor="text1"/>
                              </w:rPr>
                              <w:t>113</w:t>
                            </w:r>
                          </w:p>
                          <w:p w14:paraId="3DC20324" w14:textId="77777777" w:rsidR="00FB67C4" w:rsidRDefault="00FB67C4">
                            <w:pPr>
                              <w:rPr>
                                <w:rFonts w:ascii="Book Antiqua" w:hAnsi="Book Antiqua"/>
                                <w:color w:val="161718" w:themeColor="text1"/>
                              </w:rPr>
                            </w:pPr>
                            <w:r w:rsidRPr="00FB67C4">
                              <w:rPr>
                                <w:rFonts w:ascii="Book Antiqua" w:hAnsi="Book Antiqua"/>
                                <w:color w:val="161718" w:themeColor="text1"/>
                              </w:rPr>
                              <w:t>Adrián Sacks Nogal</w:t>
                            </w:r>
                          </w:p>
                          <w:p w14:paraId="4BC411D6" w14:textId="1D687147" w:rsidR="00FB67C4" w:rsidRPr="00FB67C4" w:rsidRDefault="00101C81">
                            <w:pPr>
                              <w:rPr>
                                <w:rFonts w:ascii="Book Antiqua" w:hAnsi="Book Antiqua"/>
                                <w:color w:val="161718" w:themeColor="text1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161718" w:themeColor="text1"/>
                              </w:rPr>
                              <w:t>Alejandro de Hermenegildo</w:t>
                            </w:r>
                          </w:p>
                          <w:p w14:paraId="752362ED" w14:textId="686DDB25" w:rsidR="00FB67C4" w:rsidRDefault="00101C81">
                            <w:pPr>
                              <w:rPr>
                                <w:rFonts w:ascii="Book Antiqua" w:hAnsi="Book Antiqua"/>
                                <w:color w:val="161718" w:themeColor="text1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161718" w:themeColor="text1"/>
                              </w:rPr>
                              <w:t>Javier Vivancos Gamo</w:t>
                            </w:r>
                          </w:p>
                          <w:p w14:paraId="54A9C9F4" w14:textId="77777777" w:rsidR="005213F0" w:rsidRDefault="00FB67C4" w:rsidP="00FB67C4">
                            <w:pPr>
                              <w:jc w:val="center"/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</w:pPr>
                            <w:r w:rsidRP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>Entrega 1:</w:t>
                            </w:r>
                            <w:r w:rsidR="005213F0" w:rsidRP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 xml:space="preserve"> </w:t>
                            </w:r>
                          </w:p>
                          <w:p w14:paraId="1AB67C8A" w14:textId="05123FF8" w:rsidR="005213F0" w:rsidRDefault="00636779" w:rsidP="00FB67C4">
                            <w:pPr>
                              <w:jc w:val="center"/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 xml:space="preserve">  </w:t>
                            </w:r>
                            <w:r w:rsidR="005213F0" w:rsidRP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>Analizador Léxico</w:t>
                            </w:r>
                          </w:p>
                          <w:p w14:paraId="6B3AACDF" w14:textId="77777777" w:rsidR="005213F0" w:rsidRDefault="005213F0" w:rsidP="00FB67C4">
                            <w:pPr>
                              <w:jc w:val="center"/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</w:pPr>
                            <w:r w:rsidRP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 xml:space="preserve"> y </w:t>
                            </w:r>
                          </w:p>
                          <w:p w14:paraId="44C561C0" w14:textId="5AAA72C4" w:rsidR="00FB67C4" w:rsidRPr="005213F0" w:rsidRDefault="00636779" w:rsidP="00FB67C4">
                            <w:pPr>
                              <w:jc w:val="center"/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 xml:space="preserve">  </w:t>
                            </w:r>
                            <w:r w:rsidR="005213F0" w:rsidRP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 xml:space="preserve">Tabla de </w:t>
                            </w:r>
                            <w:r w:rsid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>S</w:t>
                            </w:r>
                            <w:r w:rsidR="005213F0" w:rsidRP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>ímbolos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B633A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260.4pt;margin-top:434.8pt;width:233.85pt;height:20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" fillcolor="#ebd9bb" stroked="f" strokeweight=".5pt">
                <v:textbox>
                  <w:txbxContent>
                    <w:p w14:paraId="03856965" w14:textId="6A32E8C0" w:rsidR="00636779" w:rsidRPr="00FB67C4" w:rsidRDefault="00FB67C4" w:rsidP="00636779">
                      <w:pPr>
                        <w:jc w:val="right"/>
                        <w:rPr>
                          <w:rFonts w:ascii="Book Antiqua" w:hAnsi="Book Antiqua"/>
                          <w:color w:val="161718" w:themeColor="text1"/>
                        </w:rPr>
                      </w:pPr>
                      <w:r w:rsidRPr="00FB67C4">
                        <w:rPr>
                          <w:rFonts w:ascii="Book Antiqua" w:hAnsi="Book Antiqua"/>
                          <w:color w:val="161718" w:themeColor="text1"/>
                        </w:rPr>
                        <w:t xml:space="preserve">GRUPO </w:t>
                      </w:r>
                      <w:r w:rsidR="00101C81">
                        <w:rPr>
                          <w:rFonts w:ascii="Book Antiqua" w:hAnsi="Book Antiqua"/>
                          <w:color w:val="161718" w:themeColor="text1"/>
                        </w:rPr>
                        <w:t>113</w:t>
                      </w:r>
                    </w:p>
                    <w:p w14:paraId="3DC20324" w14:textId="77777777" w:rsidR="00FB67C4" w:rsidRDefault="00FB67C4">
                      <w:pPr>
                        <w:rPr>
                          <w:rFonts w:ascii="Book Antiqua" w:hAnsi="Book Antiqua"/>
                          <w:color w:val="161718" w:themeColor="text1"/>
                        </w:rPr>
                      </w:pPr>
                      <w:r w:rsidRPr="00FB67C4">
                        <w:rPr>
                          <w:rFonts w:ascii="Book Antiqua" w:hAnsi="Book Antiqua"/>
                          <w:color w:val="161718" w:themeColor="text1"/>
                        </w:rPr>
                        <w:t>Adrián Sacks Nogal</w:t>
                      </w:r>
                    </w:p>
                    <w:p w14:paraId="4BC411D6" w14:textId="1D687147" w:rsidR="00FB67C4" w:rsidRPr="00FB67C4" w:rsidRDefault="00101C81">
                      <w:pPr>
                        <w:rPr>
                          <w:rFonts w:ascii="Book Antiqua" w:hAnsi="Book Antiqua"/>
                          <w:color w:val="161718" w:themeColor="text1"/>
                        </w:rPr>
                      </w:pPr>
                      <w:r>
                        <w:rPr>
                          <w:rFonts w:ascii="Book Antiqua" w:hAnsi="Book Antiqua"/>
                          <w:color w:val="161718" w:themeColor="text1"/>
                        </w:rPr>
                        <w:t>Alejandro de Hermenegildo</w:t>
                      </w:r>
                    </w:p>
                    <w:p w14:paraId="752362ED" w14:textId="686DDB25" w:rsidR="00FB67C4" w:rsidRDefault="00101C81">
                      <w:pPr>
                        <w:rPr>
                          <w:rFonts w:ascii="Book Antiqua" w:hAnsi="Book Antiqua"/>
                          <w:color w:val="161718" w:themeColor="text1"/>
                        </w:rPr>
                      </w:pPr>
                      <w:r>
                        <w:rPr>
                          <w:rFonts w:ascii="Book Antiqua" w:hAnsi="Book Antiqua"/>
                          <w:color w:val="161718" w:themeColor="text1"/>
                        </w:rPr>
                        <w:t>Javier Vivancos Gamo</w:t>
                      </w:r>
                    </w:p>
                    <w:p w14:paraId="54A9C9F4" w14:textId="77777777" w:rsidR="005213F0" w:rsidRDefault="00FB67C4" w:rsidP="00FB67C4">
                      <w:pPr>
                        <w:jc w:val="center"/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</w:pPr>
                      <w:r w:rsidRP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>Entrega 1:</w:t>
                      </w:r>
                      <w:r w:rsidR="005213F0" w:rsidRP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 xml:space="preserve"> </w:t>
                      </w:r>
                    </w:p>
                    <w:p w14:paraId="1AB67C8A" w14:textId="05123FF8" w:rsidR="005213F0" w:rsidRDefault="00636779" w:rsidP="00FB67C4">
                      <w:pPr>
                        <w:jc w:val="center"/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 xml:space="preserve">  </w:t>
                      </w:r>
                      <w:r w:rsidR="005213F0" w:rsidRP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>Analizador Léxico</w:t>
                      </w:r>
                    </w:p>
                    <w:p w14:paraId="6B3AACDF" w14:textId="77777777" w:rsidR="005213F0" w:rsidRDefault="005213F0" w:rsidP="00FB67C4">
                      <w:pPr>
                        <w:jc w:val="center"/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</w:pPr>
                      <w:r w:rsidRP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 xml:space="preserve"> y </w:t>
                      </w:r>
                    </w:p>
                    <w:p w14:paraId="44C561C0" w14:textId="5AAA72C4" w:rsidR="00FB67C4" w:rsidRPr="005213F0" w:rsidRDefault="00636779" w:rsidP="00FB67C4">
                      <w:pPr>
                        <w:jc w:val="center"/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 xml:space="preserve">  </w:t>
                      </w:r>
                      <w:r w:rsidR="005213F0" w:rsidRP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 xml:space="preserve">Tabla de </w:t>
                      </w:r>
                      <w:r w:rsid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>S</w:t>
                      </w:r>
                      <w:r w:rsidR="005213F0" w:rsidRP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>ímbolos</w:t>
                      </w:r>
                    </w:p>
                  </w:txbxContent>
                </v:textbox>
              </v:shape>
            </w:pict>
          </mc:Fallback>
        </mc:AlternateContent>
      </w:r>
      <w:r w:rsidR="00FB67C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E42A04" wp14:editId="73D8A6CB">
                <wp:simplePos x="0" y="0"/>
                <wp:positionH relativeFrom="column">
                  <wp:posOffset>3472180</wp:posOffset>
                </wp:positionH>
                <wp:positionV relativeFrom="paragraph">
                  <wp:posOffset>4156710</wp:posOffset>
                </wp:positionV>
                <wp:extent cx="2674620" cy="15240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1524000"/>
                        </a:xfrm>
                        <a:prstGeom prst="rect">
                          <a:avLst/>
                        </a:prstGeom>
                        <a:solidFill>
                          <a:srgbClr val="EBD9B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85B32" w14:textId="3D4E64E7" w:rsidR="00FB67C4" w:rsidRPr="00FB67C4" w:rsidRDefault="00FB67C4" w:rsidP="00FB67C4">
                            <w:pPr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i/>
                                <w:iCs/>
                                <w:color w:val="161718" w:themeColor="text1"/>
                                <w:sz w:val="48"/>
                                <w:szCs w:val="40"/>
                              </w:rPr>
                            </w:pPr>
                            <w:r w:rsidRPr="00FB67C4">
                              <w:rPr>
                                <w:rFonts w:ascii="Old English Text MT" w:hAnsi="Old English Text MT"/>
                                <w:b/>
                                <w:bCs/>
                                <w:i/>
                                <w:iCs/>
                                <w:color w:val="161718" w:themeColor="text1"/>
                                <w:sz w:val="48"/>
                                <w:szCs w:val="40"/>
                              </w:rPr>
                              <w:t>PROYECTO PROCESADOR DE LENGUAJE</w:t>
                            </w:r>
                          </w:p>
                          <w:p w14:paraId="7578DCB2" w14:textId="77777777" w:rsidR="00FB67C4" w:rsidRDefault="00FB67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42A04" id="Cuadro de texto 2" o:spid="_x0000_s1027" type="#_x0000_t202" style="position:absolute;margin-left:273.4pt;margin-top:327.3pt;width:210.6pt;height:12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" fillcolor="#ebd9bb" stroked="f">
                <v:textbox>
                  <w:txbxContent>
                    <w:p w14:paraId="28485B32" w14:textId="3D4E64E7" w:rsidR="00FB67C4" w:rsidRPr="00FB67C4" w:rsidRDefault="00FB67C4" w:rsidP="00FB67C4">
                      <w:pPr>
                        <w:jc w:val="center"/>
                        <w:rPr>
                          <w:rFonts w:ascii="Old English Text MT" w:hAnsi="Old English Text MT"/>
                          <w:b/>
                          <w:bCs/>
                          <w:i/>
                          <w:iCs/>
                          <w:color w:val="161718" w:themeColor="text1"/>
                          <w:sz w:val="48"/>
                          <w:szCs w:val="40"/>
                        </w:rPr>
                      </w:pPr>
                      <w:r w:rsidRPr="00FB67C4">
                        <w:rPr>
                          <w:rFonts w:ascii="Old English Text MT" w:hAnsi="Old English Text MT"/>
                          <w:b/>
                          <w:bCs/>
                          <w:i/>
                          <w:iCs/>
                          <w:color w:val="161718" w:themeColor="text1"/>
                          <w:sz w:val="48"/>
                          <w:szCs w:val="40"/>
                        </w:rPr>
                        <w:t>PROYECTO PROCESADOR DE LENGUAJE</w:t>
                      </w:r>
                    </w:p>
                    <w:p w14:paraId="7578DCB2" w14:textId="77777777" w:rsidR="00FB67C4" w:rsidRDefault="00FB67C4"/>
                  </w:txbxContent>
                </v:textbox>
                <w10:wrap type="square"/>
              </v:shape>
            </w:pict>
          </mc:Fallback>
        </mc:AlternateContent>
      </w:r>
      <w:r w:rsidR="00333F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4B6D6C" wp14:editId="339E1A8F">
                <wp:simplePos x="0" y="0"/>
                <wp:positionH relativeFrom="column">
                  <wp:posOffset>2741930</wp:posOffset>
                </wp:positionH>
                <wp:positionV relativeFrom="paragraph">
                  <wp:posOffset>4118609</wp:posOffset>
                </wp:positionV>
                <wp:extent cx="4076700" cy="4546601"/>
                <wp:effectExtent l="95250" t="57150" r="38100" b="82550"/>
                <wp:wrapNone/>
                <wp:docPr id="435703673" name="Pergamino: vertic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076700" cy="4546601"/>
                        </a:xfrm>
                        <a:prstGeom prst="verticalScroll">
                          <a:avLst/>
                        </a:prstGeom>
                        <a:solidFill>
                          <a:srgbClr val="EBD9BB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C03906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Pergamino: vertical 3" o:spid="_x0000_s1026" type="#_x0000_t97" style="position:absolute;margin-left:215.9pt;margin-top:324.3pt;width:321pt;height:358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" fillcolor="#ebd9bb" strokecolor="#161718 [3213]" strokeweight="2pt">
                <v:shadow on="t" color="black" opacity="26214f" origin=".5" offset="-3pt,0"/>
              </v:shape>
            </w:pict>
          </mc:Fallback>
        </mc:AlternateContent>
      </w:r>
      <w:r w:rsidR="004B7E44">
        <w:rPr>
          <w:lang w:bidi="es-ES"/>
        </w:rPr>
        <w:br w:type="page"/>
      </w:r>
    </w:p>
    <w:p w14:paraId="5DBFDAEF" w14:textId="19B6BA26" w:rsidR="004B7E44" w:rsidRDefault="00441A6A" w:rsidP="00441A6A">
      <w:pPr>
        <w:pStyle w:val="Ttulo2"/>
        <w:spacing w:after="500"/>
        <w:jc w:val="center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Í</w:t>
      </w:r>
      <w:r w:rsidRPr="00441A6A">
        <w:rPr>
          <w:rFonts w:ascii="Book Antiqua" w:hAnsi="Book Antiqua"/>
        </w:rPr>
        <w:t>ndice</w:t>
      </w:r>
    </w:p>
    <w:p w14:paraId="6950C08E" w14:textId="77777777" w:rsidR="00441A6A" w:rsidRPr="00441A6A" w:rsidRDefault="00441A6A" w:rsidP="00441A6A">
      <w:pPr>
        <w:pStyle w:val="Ttulo2"/>
        <w:spacing w:after="500"/>
        <w:jc w:val="center"/>
        <w:rPr>
          <w:rFonts w:ascii="Book Antiqua" w:hAnsi="Book Antiqua"/>
        </w:rPr>
      </w:pPr>
    </w:p>
    <w:p w14:paraId="243EF611" w14:textId="1205B70F" w:rsidR="004B7E44" w:rsidRPr="00E042C4" w:rsidRDefault="00441A6A" w:rsidP="00441A6A">
      <w:pPr>
        <w:pStyle w:val="Ttulo3"/>
        <w:numPr>
          <w:ilvl w:val="0"/>
          <w:numId w:val="1"/>
        </w:numPr>
        <w:rPr>
          <w:rFonts w:ascii="Book Antiqua" w:hAnsi="Book Antiqua"/>
          <w:bCs/>
          <w:i w:val="0"/>
          <w:sz w:val="44"/>
        </w:rPr>
      </w:pPr>
      <w:r w:rsidRPr="00E042C4">
        <w:rPr>
          <w:rFonts w:ascii="Book Antiqua" w:hAnsi="Book Antiqua"/>
          <w:bCs/>
          <w:i w:val="0"/>
          <w:sz w:val="44"/>
        </w:rPr>
        <w:t>Diseño del Analizador Léxico………………..3</w:t>
      </w:r>
    </w:p>
    <w:p w14:paraId="1E72AB97" w14:textId="77777777" w:rsidR="004B7E44" w:rsidRPr="00E042C4" w:rsidRDefault="004B7E44" w:rsidP="004B7E44">
      <w:pPr>
        <w:rPr>
          <w:rFonts w:ascii="Book Antiqua" w:eastAsia="Times New Roman" w:hAnsi="Book Antiqua"/>
          <w:bCs/>
        </w:rPr>
      </w:pPr>
    </w:p>
    <w:p w14:paraId="3983E5BA" w14:textId="77777777" w:rsidR="00441A6A" w:rsidRPr="00E042C4" w:rsidRDefault="00441A6A" w:rsidP="004B7E44">
      <w:pPr>
        <w:rPr>
          <w:rFonts w:ascii="Book Antiqua" w:eastAsia="Times New Roman" w:hAnsi="Book Antiqua"/>
          <w:bCs/>
        </w:rPr>
      </w:pPr>
    </w:p>
    <w:p w14:paraId="566383F2" w14:textId="77777777" w:rsidR="00441A6A" w:rsidRPr="00E042C4" w:rsidRDefault="00441A6A" w:rsidP="004B7E44">
      <w:pPr>
        <w:rPr>
          <w:rFonts w:ascii="Book Antiqua" w:eastAsia="Times New Roman" w:hAnsi="Book Antiqua"/>
          <w:bCs/>
        </w:rPr>
      </w:pPr>
    </w:p>
    <w:p w14:paraId="7ACEB756" w14:textId="20E826E6" w:rsidR="00441A6A" w:rsidRPr="00E042C4" w:rsidRDefault="00441A6A" w:rsidP="00441A6A">
      <w:pPr>
        <w:pStyle w:val="Ttulo3"/>
        <w:numPr>
          <w:ilvl w:val="0"/>
          <w:numId w:val="1"/>
        </w:numPr>
        <w:rPr>
          <w:rFonts w:ascii="Book Antiqua" w:hAnsi="Book Antiqua"/>
          <w:bCs/>
          <w:i w:val="0"/>
          <w:sz w:val="44"/>
        </w:rPr>
      </w:pPr>
      <w:r w:rsidRPr="00E042C4">
        <w:rPr>
          <w:rFonts w:ascii="Book Antiqua" w:hAnsi="Book Antiqua"/>
          <w:bCs/>
          <w:i w:val="0"/>
          <w:sz w:val="44"/>
        </w:rPr>
        <w:t>Diseño de la Tabla de</w:t>
      </w:r>
      <w:r w:rsidR="00E042C4">
        <w:rPr>
          <w:rFonts w:ascii="Book Antiqua" w:hAnsi="Book Antiqua"/>
          <w:bCs/>
          <w:i w:val="0"/>
          <w:sz w:val="44"/>
        </w:rPr>
        <w:t xml:space="preserve"> </w:t>
      </w:r>
      <w:r w:rsidRPr="00E042C4">
        <w:rPr>
          <w:rFonts w:ascii="Book Antiqua" w:hAnsi="Book Antiqua"/>
          <w:bCs/>
          <w:i w:val="0"/>
          <w:sz w:val="44"/>
        </w:rPr>
        <w:t>Símbolos…………….</w:t>
      </w:r>
      <w:r w:rsidR="00E042C4" w:rsidRPr="00E042C4">
        <w:rPr>
          <w:rFonts w:ascii="Book Antiqua" w:hAnsi="Book Antiqua"/>
          <w:bCs/>
          <w:i w:val="0"/>
          <w:sz w:val="44"/>
        </w:rPr>
        <w:t>7</w:t>
      </w:r>
    </w:p>
    <w:p w14:paraId="233C5B64" w14:textId="77777777" w:rsidR="00441A6A" w:rsidRPr="00E042C4" w:rsidRDefault="00441A6A" w:rsidP="00441A6A">
      <w:pPr>
        <w:pStyle w:val="Prrafodelista"/>
        <w:rPr>
          <w:rFonts w:ascii="Book Antiqua" w:hAnsi="Book Antiqua"/>
          <w:bCs/>
          <w:i/>
          <w:sz w:val="44"/>
        </w:rPr>
      </w:pPr>
    </w:p>
    <w:p w14:paraId="38AAEB2C" w14:textId="77777777" w:rsidR="00441A6A" w:rsidRPr="00E042C4" w:rsidRDefault="00441A6A" w:rsidP="00441A6A">
      <w:pPr>
        <w:pStyle w:val="Prrafodelista"/>
        <w:rPr>
          <w:rFonts w:ascii="Book Antiqua" w:hAnsi="Book Antiqua"/>
          <w:bCs/>
          <w:i/>
          <w:sz w:val="44"/>
        </w:rPr>
      </w:pPr>
    </w:p>
    <w:p w14:paraId="4813309A" w14:textId="6D5369B8" w:rsidR="00441A6A" w:rsidRPr="00E042C4" w:rsidRDefault="00441A6A" w:rsidP="00441A6A">
      <w:pPr>
        <w:pStyle w:val="Ttulo3"/>
        <w:numPr>
          <w:ilvl w:val="0"/>
          <w:numId w:val="1"/>
        </w:numPr>
        <w:rPr>
          <w:rFonts w:ascii="Book Antiqua" w:hAnsi="Book Antiqua"/>
          <w:bCs/>
          <w:i w:val="0"/>
          <w:sz w:val="44"/>
        </w:rPr>
      </w:pPr>
      <w:r w:rsidRPr="00E042C4">
        <w:rPr>
          <w:rFonts w:ascii="Book Antiqua" w:hAnsi="Book Antiqua"/>
          <w:bCs/>
          <w:i w:val="0"/>
          <w:sz w:val="44"/>
        </w:rPr>
        <w:t>Anexo…………………………………………..</w:t>
      </w:r>
      <w:r w:rsidR="00E042C4" w:rsidRPr="00E042C4">
        <w:rPr>
          <w:rFonts w:ascii="Book Antiqua" w:hAnsi="Book Antiqua"/>
          <w:bCs/>
          <w:i w:val="0"/>
          <w:sz w:val="44"/>
        </w:rPr>
        <w:t>8</w:t>
      </w:r>
    </w:p>
    <w:p w14:paraId="792FDE5B" w14:textId="77777777" w:rsidR="00441A6A" w:rsidRPr="00E042C4" w:rsidRDefault="00441A6A" w:rsidP="00441A6A">
      <w:pPr>
        <w:pStyle w:val="Prrafodelista"/>
        <w:rPr>
          <w:rFonts w:ascii="Book Antiqua" w:hAnsi="Book Antiqua"/>
          <w:bCs/>
          <w:i/>
          <w:sz w:val="44"/>
        </w:rPr>
      </w:pPr>
    </w:p>
    <w:p w14:paraId="175BCF95" w14:textId="77777777" w:rsidR="00441A6A" w:rsidRPr="00E042C4" w:rsidRDefault="00441A6A" w:rsidP="00441A6A">
      <w:pPr>
        <w:pStyle w:val="Prrafodelista"/>
        <w:rPr>
          <w:rFonts w:ascii="Book Antiqua" w:hAnsi="Book Antiqua"/>
          <w:bCs/>
          <w:i/>
          <w:sz w:val="44"/>
        </w:rPr>
      </w:pPr>
    </w:p>
    <w:p w14:paraId="5DBEBB9A" w14:textId="62D9E24D" w:rsidR="00441A6A" w:rsidRPr="00E042C4" w:rsidRDefault="00441A6A" w:rsidP="00441A6A">
      <w:pPr>
        <w:pStyle w:val="Ttulo3"/>
        <w:numPr>
          <w:ilvl w:val="1"/>
          <w:numId w:val="1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>Casos Correctos</w:t>
      </w:r>
      <w:r w:rsidR="00E042C4" w:rsidRPr="00E042C4">
        <w:rPr>
          <w:rFonts w:ascii="Book Antiqua" w:hAnsi="Book Antiqua"/>
          <w:bCs/>
          <w:i w:val="0"/>
          <w:sz w:val="40"/>
          <w:szCs w:val="20"/>
        </w:rPr>
        <w:t>……………………………….8</w:t>
      </w:r>
    </w:p>
    <w:p w14:paraId="7FDFD044" w14:textId="657297A5" w:rsidR="00441A6A" w:rsidRPr="00E042C4" w:rsidRDefault="002D1E29" w:rsidP="00C40411">
      <w:pPr>
        <w:pStyle w:val="Ttulo3"/>
        <w:numPr>
          <w:ilvl w:val="3"/>
          <w:numId w:val="4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 xml:space="preserve">Caso </w:t>
      </w:r>
      <w:r w:rsidR="00441A6A" w:rsidRPr="00E042C4">
        <w:rPr>
          <w:rFonts w:ascii="Book Antiqua" w:hAnsi="Book Antiqua"/>
          <w:bCs/>
          <w:i w:val="0"/>
          <w:sz w:val="40"/>
          <w:szCs w:val="20"/>
        </w:rPr>
        <w:t>1</w:t>
      </w:r>
    </w:p>
    <w:p w14:paraId="104451DE" w14:textId="765D01AF" w:rsidR="00441A6A" w:rsidRPr="00E042C4" w:rsidRDefault="002D1E29" w:rsidP="00C40411">
      <w:pPr>
        <w:pStyle w:val="Ttulo3"/>
        <w:numPr>
          <w:ilvl w:val="3"/>
          <w:numId w:val="4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 xml:space="preserve">Caso </w:t>
      </w:r>
      <w:r w:rsidR="00441A6A" w:rsidRPr="00E042C4">
        <w:rPr>
          <w:rFonts w:ascii="Book Antiqua" w:hAnsi="Book Antiqua"/>
          <w:bCs/>
          <w:i w:val="0"/>
          <w:sz w:val="40"/>
          <w:szCs w:val="20"/>
        </w:rPr>
        <w:t>2</w:t>
      </w:r>
    </w:p>
    <w:p w14:paraId="77F9A473" w14:textId="7B85A538" w:rsidR="00441A6A" w:rsidRPr="00E042C4" w:rsidRDefault="002D1E29" w:rsidP="00C40411">
      <w:pPr>
        <w:pStyle w:val="Ttulo3"/>
        <w:numPr>
          <w:ilvl w:val="3"/>
          <w:numId w:val="4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 xml:space="preserve">Caso </w:t>
      </w:r>
      <w:r w:rsidR="00441A6A" w:rsidRPr="00E042C4">
        <w:rPr>
          <w:rFonts w:ascii="Book Antiqua" w:hAnsi="Book Antiqua"/>
          <w:bCs/>
          <w:i w:val="0"/>
          <w:sz w:val="40"/>
          <w:szCs w:val="20"/>
        </w:rPr>
        <w:t>3</w:t>
      </w:r>
    </w:p>
    <w:p w14:paraId="0BAB1F32" w14:textId="69836B61" w:rsidR="00441A6A" w:rsidRPr="00E042C4" w:rsidRDefault="00441A6A" w:rsidP="00441A6A">
      <w:pPr>
        <w:pStyle w:val="Ttulo3"/>
        <w:numPr>
          <w:ilvl w:val="1"/>
          <w:numId w:val="1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 xml:space="preserve">Casos </w:t>
      </w:r>
      <w:r w:rsidR="00A9053D" w:rsidRPr="00E042C4">
        <w:rPr>
          <w:rFonts w:ascii="Book Antiqua" w:hAnsi="Book Antiqua"/>
          <w:bCs/>
          <w:i w:val="0"/>
          <w:sz w:val="40"/>
          <w:szCs w:val="20"/>
        </w:rPr>
        <w:t>Erróneos</w:t>
      </w:r>
      <w:r w:rsidR="00E042C4" w:rsidRPr="00E042C4">
        <w:rPr>
          <w:rFonts w:ascii="Book Antiqua" w:hAnsi="Book Antiqua"/>
          <w:bCs/>
          <w:i w:val="0"/>
          <w:sz w:val="40"/>
          <w:szCs w:val="20"/>
        </w:rPr>
        <w:t>………………………………..15</w:t>
      </w:r>
    </w:p>
    <w:p w14:paraId="01A222FF" w14:textId="31D0DDF4" w:rsidR="00A9053D" w:rsidRPr="00E042C4" w:rsidRDefault="002D1E29" w:rsidP="00C40411">
      <w:pPr>
        <w:pStyle w:val="Ttulo3"/>
        <w:numPr>
          <w:ilvl w:val="3"/>
          <w:numId w:val="3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 xml:space="preserve">Caso </w:t>
      </w:r>
      <w:r w:rsidR="00C40411" w:rsidRPr="00E042C4">
        <w:rPr>
          <w:rFonts w:ascii="Book Antiqua" w:hAnsi="Book Antiqua"/>
          <w:bCs/>
          <w:i w:val="0"/>
          <w:sz w:val="40"/>
          <w:szCs w:val="20"/>
        </w:rPr>
        <w:t>1</w:t>
      </w:r>
    </w:p>
    <w:p w14:paraId="0D342C22" w14:textId="44A1A822" w:rsidR="00C40411" w:rsidRPr="00E042C4" w:rsidRDefault="002D1E29" w:rsidP="00C40411">
      <w:pPr>
        <w:pStyle w:val="Ttulo3"/>
        <w:numPr>
          <w:ilvl w:val="3"/>
          <w:numId w:val="3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 xml:space="preserve">Caso </w:t>
      </w:r>
      <w:r w:rsidR="00C40411" w:rsidRPr="00E042C4">
        <w:rPr>
          <w:rFonts w:ascii="Book Antiqua" w:hAnsi="Book Antiqua"/>
          <w:bCs/>
          <w:i w:val="0"/>
          <w:sz w:val="40"/>
          <w:szCs w:val="20"/>
        </w:rPr>
        <w:t>2</w:t>
      </w:r>
    </w:p>
    <w:p w14:paraId="258DC8BA" w14:textId="5BEC9483" w:rsidR="00C40411" w:rsidRPr="00E042C4" w:rsidRDefault="002D1E29" w:rsidP="00C40411">
      <w:pPr>
        <w:pStyle w:val="Ttulo3"/>
        <w:numPr>
          <w:ilvl w:val="3"/>
          <w:numId w:val="3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>Caso 3</w:t>
      </w:r>
    </w:p>
    <w:p w14:paraId="6206BCFC" w14:textId="4B5A6023" w:rsidR="00A9053D" w:rsidRDefault="00A9053D">
      <w:pPr>
        <w:spacing w:after="200"/>
        <w:rPr>
          <w:rFonts w:asciiTheme="majorHAnsi" w:eastAsia="Times New Roman" w:hAnsiTheme="majorHAnsi" w:cs="Times New Roman"/>
          <w:b/>
          <w:color w:val="auto"/>
          <w:sz w:val="40"/>
          <w:szCs w:val="20"/>
        </w:rPr>
      </w:pPr>
    </w:p>
    <w:p w14:paraId="788A3EF8" w14:textId="77777777" w:rsidR="00C40411" w:rsidRDefault="00C40411" w:rsidP="00C40411">
      <w:pPr>
        <w:pStyle w:val="Ttulo3"/>
        <w:rPr>
          <w:b/>
          <w:i w:val="0"/>
          <w:sz w:val="40"/>
          <w:szCs w:val="20"/>
        </w:rPr>
      </w:pPr>
    </w:p>
    <w:p w14:paraId="1D596A44" w14:textId="77777777" w:rsidR="00C40411" w:rsidRDefault="00C40411" w:rsidP="00C40411">
      <w:pPr>
        <w:pStyle w:val="Ttulo3"/>
        <w:rPr>
          <w:b/>
          <w:i w:val="0"/>
          <w:sz w:val="40"/>
          <w:szCs w:val="20"/>
        </w:rPr>
      </w:pPr>
    </w:p>
    <w:p w14:paraId="009277C5" w14:textId="77777777" w:rsidR="00C40411" w:rsidRDefault="00C40411" w:rsidP="00C40411">
      <w:pPr>
        <w:pStyle w:val="Ttulo3"/>
        <w:rPr>
          <w:b/>
          <w:i w:val="0"/>
          <w:sz w:val="40"/>
          <w:szCs w:val="20"/>
        </w:rPr>
      </w:pPr>
    </w:p>
    <w:p w14:paraId="1B4B4075" w14:textId="77777777" w:rsidR="00C40411" w:rsidRDefault="00C40411" w:rsidP="00C40411">
      <w:pPr>
        <w:pStyle w:val="Ttulo3"/>
        <w:rPr>
          <w:b/>
          <w:i w:val="0"/>
          <w:sz w:val="40"/>
          <w:szCs w:val="20"/>
        </w:rPr>
      </w:pPr>
    </w:p>
    <w:p w14:paraId="2FC7BC76" w14:textId="77777777" w:rsidR="00C40411" w:rsidRDefault="00C40411" w:rsidP="00C40411">
      <w:pPr>
        <w:pStyle w:val="Ttulo3"/>
        <w:rPr>
          <w:b/>
          <w:i w:val="0"/>
          <w:sz w:val="40"/>
          <w:szCs w:val="20"/>
        </w:rPr>
      </w:pPr>
    </w:p>
    <w:p w14:paraId="4C85831E" w14:textId="77777777" w:rsidR="002D1E29" w:rsidRDefault="002D1E29" w:rsidP="00C40411">
      <w:pPr>
        <w:pStyle w:val="Ttulo3"/>
        <w:rPr>
          <w:b/>
          <w:i w:val="0"/>
          <w:sz w:val="40"/>
          <w:szCs w:val="20"/>
        </w:rPr>
      </w:pPr>
    </w:p>
    <w:p w14:paraId="68F101BB" w14:textId="77777777" w:rsidR="002D1E29" w:rsidRDefault="002D1E29" w:rsidP="00C40411">
      <w:pPr>
        <w:pStyle w:val="Ttulo3"/>
        <w:rPr>
          <w:b/>
          <w:i w:val="0"/>
          <w:sz w:val="40"/>
          <w:szCs w:val="20"/>
        </w:rPr>
      </w:pPr>
    </w:p>
    <w:p w14:paraId="3B48E2C6" w14:textId="77777777" w:rsidR="00C40411" w:rsidRDefault="00C40411" w:rsidP="00C40411">
      <w:pPr>
        <w:pStyle w:val="Ttulo3"/>
        <w:rPr>
          <w:b/>
          <w:i w:val="0"/>
          <w:sz w:val="40"/>
          <w:szCs w:val="20"/>
        </w:rPr>
      </w:pPr>
    </w:p>
    <w:p w14:paraId="44133741" w14:textId="77777777" w:rsidR="00C40411" w:rsidRDefault="00C40411" w:rsidP="00C40411">
      <w:pPr>
        <w:pStyle w:val="Ttulo3"/>
        <w:rPr>
          <w:b/>
          <w:i w:val="0"/>
          <w:sz w:val="40"/>
          <w:szCs w:val="20"/>
        </w:rPr>
      </w:pPr>
    </w:p>
    <w:p w14:paraId="38CA741F" w14:textId="52EC2DC1" w:rsidR="00A9053D" w:rsidRPr="00E042C4" w:rsidRDefault="00A9053D" w:rsidP="00C40411">
      <w:pPr>
        <w:pStyle w:val="Ttulo3"/>
        <w:rPr>
          <w:rFonts w:ascii="Book Antiqua" w:hAnsi="Book Antiqua"/>
          <w:b/>
          <w:i w:val="0"/>
          <w:sz w:val="40"/>
          <w:szCs w:val="20"/>
        </w:rPr>
      </w:pPr>
      <w:r w:rsidRPr="00E042C4">
        <w:rPr>
          <w:rFonts w:ascii="Book Antiqua" w:hAnsi="Book Antiqua"/>
          <w:b/>
          <w:i w:val="0"/>
          <w:sz w:val="40"/>
          <w:szCs w:val="20"/>
        </w:rPr>
        <w:t xml:space="preserve">Diseño de </w:t>
      </w:r>
      <w:r w:rsidR="002D1E29" w:rsidRPr="00E042C4">
        <w:rPr>
          <w:rFonts w:ascii="Book Antiqua" w:hAnsi="Book Antiqua"/>
          <w:b/>
          <w:i w:val="0"/>
          <w:sz w:val="40"/>
          <w:szCs w:val="20"/>
        </w:rPr>
        <w:t>Tokens</w:t>
      </w:r>
    </w:p>
    <w:p w14:paraId="47C6089D" w14:textId="77777777" w:rsidR="00D37370" w:rsidRPr="00E042C4" w:rsidRDefault="00D37370" w:rsidP="00A9053D">
      <w:pPr>
        <w:pStyle w:val="Ttulo3"/>
        <w:ind w:left="1135"/>
        <w:rPr>
          <w:rFonts w:ascii="Book Antiqua" w:hAnsi="Book Antiqua"/>
          <w:b/>
          <w:i w:val="0"/>
          <w:sz w:val="40"/>
          <w:szCs w:val="20"/>
        </w:rPr>
      </w:pPr>
    </w:p>
    <w:p w14:paraId="6EE0FBC4" w14:textId="77777777" w:rsidR="00C40411" w:rsidRPr="00E042C4" w:rsidRDefault="00C40411" w:rsidP="00A9053D">
      <w:pPr>
        <w:pStyle w:val="Ttulo3"/>
        <w:ind w:left="1135"/>
        <w:rPr>
          <w:rFonts w:ascii="Book Antiqua" w:hAnsi="Book Antiqua"/>
          <w:b/>
          <w:i w:val="0"/>
          <w:sz w:val="40"/>
          <w:szCs w:val="20"/>
        </w:rPr>
      </w:pPr>
    </w:p>
    <w:p w14:paraId="0B6BB050" w14:textId="03D4821E" w:rsidR="00C40411" w:rsidRPr="00E042C4" w:rsidRDefault="00C40411" w:rsidP="00A9053D">
      <w:pPr>
        <w:pStyle w:val="Ttulo3"/>
        <w:ind w:left="1135"/>
        <w:rPr>
          <w:rFonts w:ascii="Book Antiqua" w:hAnsi="Book Antiqua"/>
          <w:b/>
          <w:i w:val="0"/>
          <w:sz w:val="36"/>
          <w:szCs w:val="18"/>
        </w:rPr>
      </w:pPr>
      <w:r w:rsidRPr="00E042C4">
        <w:rPr>
          <w:rFonts w:ascii="Book Antiqua" w:hAnsi="Book Antiqua"/>
          <w:b/>
          <w:i w:val="0"/>
          <w:sz w:val="36"/>
          <w:szCs w:val="18"/>
        </w:rPr>
        <w:t>Palabras reservadas</w:t>
      </w:r>
    </w:p>
    <w:p w14:paraId="6196CB1E" w14:textId="77777777" w:rsidR="00C40411" w:rsidRPr="00C40411" w:rsidRDefault="00C40411" w:rsidP="00A9053D">
      <w:pPr>
        <w:pStyle w:val="Ttulo3"/>
        <w:ind w:left="1135"/>
        <w:rPr>
          <w:b/>
          <w:i w:val="0"/>
          <w:sz w:val="36"/>
          <w:szCs w:val="18"/>
        </w:rPr>
      </w:pPr>
    </w:p>
    <w:p w14:paraId="5ED1909E" w14:textId="77777777" w:rsidR="00C40411" w:rsidRDefault="00C40411" w:rsidP="00A9053D">
      <w:pPr>
        <w:pStyle w:val="Ttulo3"/>
        <w:ind w:left="1135"/>
        <w:rPr>
          <w:b/>
          <w:i w:val="0"/>
          <w:sz w:val="40"/>
          <w:szCs w:val="20"/>
        </w:rPr>
      </w:pPr>
    </w:p>
    <w:tbl>
      <w:tblPr>
        <w:tblStyle w:val="Tablaconcuadrcula"/>
        <w:tblW w:w="6810" w:type="dxa"/>
        <w:jc w:val="center"/>
        <w:shd w:val="clear" w:color="auto" w:fill="EBD9BB"/>
        <w:tblLook w:val="04A0" w:firstRow="1" w:lastRow="0" w:firstColumn="1" w:lastColumn="0" w:noHBand="0" w:noVBand="1"/>
      </w:tblPr>
      <w:tblGrid>
        <w:gridCol w:w="3486"/>
        <w:gridCol w:w="3324"/>
      </w:tblGrid>
      <w:tr w:rsidR="00A9053D" w14:paraId="58E91380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09C66544" w14:textId="21F685FD" w:rsidR="00A9053D" w:rsidRDefault="00A9053D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boolean</w:t>
            </w:r>
          </w:p>
        </w:tc>
        <w:tc>
          <w:tcPr>
            <w:tcW w:w="3324" w:type="dxa"/>
            <w:shd w:val="clear" w:color="auto" w:fill="EBD9BB"/>
          </w:tcPr>
          <w:p w14:paraId="1B27976E" w14:textId="2FBCEEE9" w:rsidR="00A9053D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&lt;PalRes , 1&gt;</w:t>
            </w:r>
          </w:p>
        </w:tc>
      </w:tr>
      <w:tr w:rsidR="00A9053D" w14:paraId="0C43D854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009E0CB7" w14:textId="6893E462" w:rsidR="00A9053D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float</w:t>
            </w:r>
          </w:p>
        </w:tc>
        <w:tc>
          <w:tcPr>
            <w:tcW w:w="3324" w:type="dxa"/>
            <w:shd w:val="clear" w:color="auto" w:fill="D2A864"/>
          </w:tcPr>
          <w:p w14:paraId="4A5A7B95" w14:textId="03F2D1E1" w:rsidR="00A9053D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&lt;PalRes , 2&gt;</w:t>
            </w:r>
          </w:p>
        </w:tc>
      </w:tr>
      <w:tr w:rsidR="00A9053D" w14:paraId="74242924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21CEBB40" w14:textId="04894866" w:rsidR="00A9053D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for</w:t>
            </w:r>
          </w:p>
        </w:tc>
        <w:tc>
          <w:tcPr>
            <w:tcW w:w="3324" w:type="dxa"/>
            <w:shd w:val="clear" w:color="auto" w:fill="EBD9BB"/>
          </w:tcPr>
          <w:p w14:paraId="12F24A96" w14:textId="3DFF8927" w:rsidR="00A9053D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&lt;PalRes , 3&gt;</w:t>
            </w:r>
          </w:p>
        </w:tc>
      </w:tr>
      <w:tr w:rsidR="00A9053D" w14:paraId="64F24F50" w14:textId="77777777" w:rsidTr="002D1E29">
        <w:trPr>
          <w:trHeight w:val="552"/>
          <w:jc w:val="center"/>
        </w:trPr>
        <w:tc>
          <w:tcPr>
            <w:tcW w:w="3486" w:type="dxa"/>
            <w:shd w:val="clear" w:color="auto" w:fill="D2A864"/>
          </w:tcPr>
          <w:p w14:paraId="2A4B4350" w14:textId="5EFB04B4" w:rsidR="00A9053D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function</w:t>
            </w:r>
          </w:p>
        </w:tc>
        <w:tc>
          <w:tcPr>
            <w:tcW w:w="3324" w:type="dxa"/>
            <w:shd w:val="clear" w:color="auto" w:fill="D2A864"/>
          </w:tcPr>
          <w:p w14:paraId="24622A02" w14:textId="1A32002D" w:rsidR="00A9053D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&lt;PalRes , 4&gt;</w:t>
            </w:r>
          </w:p>
        </w:tc>
      </w:tr>
      <w:tr w:rsidR="00A9053D" w14:paraId="54A7FA19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3ED99FEE" w14:textId="4609C178" w:rsidR="00A9053D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if</w:t>
            </w:r>
          </w:p>
        </w:tc>
        <w:tc>
          <w:tcPr>
            <w:tcW w:w="3324" w:type="dxa"/>
            <w:shd w:val="clear" w:color="auto" w:fill="EBD9BB"/>
          </w:tcPr>
          <w:p w14:paraId="3DD94E92" w14:textId="50866ED7" w:rsidR="00A9053D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&lt;PalRes , 5&gt;</w:t>
            </w:r>
          </w:p>
        </w:tc>
      </w:tr>
      <w:tr w:rsidR="00A9053D" w14:paraId="55791A5A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4B3280BA" w14:textId="019D4746" w:rsidR="00A9053D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int</w:t>
            </w:r>
          </w:p>
        </w:tc>
        <w:tc>
          <w:tcPr>
            <w:tcW w:w="3324" w:type="dxa"/>
            <w:shd w:val="clear" w:color="auto" w:fill="D2A864"/>
          </w:tcPr>
          <w:p w14:paraId="6B812BC5" w14:textId="3599636F" w:rsidR="00A9053D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&lt;PalRes , 6&gt;</w:t>
            </w:r>
          </w:p>
        </w:tc>
      </w:tr>
      <w:tr w:rsidR="00A9053D" w14:paraId="66344F43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21F4DD37" w14:textId="53A42F69" w:rsidR="00A9053D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let</w:t>
            </w:r>
          </w:p>
        </w:tc>
        <w:tc>
          <w:tcPr>
            <w:tcW w:w="3324" w:type="dxa"/>
            <w:shd w:val="clear" w:color="auto" w:fill="EBD9BB"/>
          </w:tcPr>
          <w:p w14:paraId="49D75DBF" w14:textId="01FC8EDF" w:rsidR="00A9053D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&lt;PalRes , 7&gt;</w:t>
            </w:r>
          </w:p>
        </w:tc>
      </w:tr>
      <w:tr w:rsidR="00A9053D" w14:paraId="349C5A17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7FD1A63C" w14:textId="57E72B09" w:rsidR="00A9053D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read</w:t>
            </w:r>
          </w:p>
        </w:tc>
        <w:tc>
          <w:tcPr>
            <w:tcW w:w="3324" w:type="dxa"/>
            <w:shd w:val="clear" w:color="auto" w:fill="D2A864"/>
          </w:tcPr>
          <w:p w14:paraId="28E35764" w14:textId="4776481B" w:rsidR="00A9053D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&lt;PalRes , 8&gt;</w:t>
            </w:r>
          </w:p>
        </w:tc>
      </w:tr>
      <w:tr w:rsidR="00D37370" w14:paraId="79E92014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7EB52123" w14:textId="11B7A77C" w:rsidR="00D37370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return</w:t>
            </w:r>
          </w:p>
        </w:tc>
        <w:tc>
          <w:tcPr>
            <w:tcW w:w="3324" w:type="dxa"/>
            <w:shd w:val="clear" w:color="auto" w:fill="EBD9BB"/>
          </w:tcPr>
          <w:p w14:paraId="05C5375A" w14:textId="23DB81A2" w:rsidR="00D37370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&lt;PalRes , 9&gt;</w:t>
            </w:r>
          </w:p>
        </w:tc>
      </w:tr>
      <w:tr w:rsidR="00D37370" w14:paraId="1EA0D545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7F809BCB" w14:textId="24D512BC" w:rsidR="00D37370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string</w:t>
            </w:r>
          </w:p>
        </w:tc>
        <w:tc>
          <w:tcPr>
            <w:tcW w:w="3324" w:type="dxa"/>
            <w:shd w:val="clear" w:color="auto" w:fill="D2A864"/>
          </w:tcPr>
          <w:p w14:paraId="03E5B6C2" w14:textId="5C266671" w:rsidR="00D37370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&lt;PalRes , 10&gt;</w:t>
            </w:r>
          </w:p>
        </w:tc>
      </w:tr>
      <w:tr w:rsidR="00D37370" w14:paraId="6D16E79F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1B2272AA" w14:textId="0EF8E36C" w:rsidR="00D37370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void</w:t>
            </w:r>
          </w:p>
        </w:tc>
        <w:tc>
          <w:tcPr>
            <w:tcW w:w="3324" w:type="dxa"/>
            <w:shd w:val="clear" w:color="auto" w:fill="EBD9BB"/>
          </w:tcPr>
          <w:p w14:paraId="139598E3" w14:textId="2F94A9F3" w:rsidR="00D37370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&lt;PalRes , 11&gt;</w:t>
            </w:r>
          </w:p>
        </w:tc>
      </w:tr>
      <w:tr w:rsidR="00D37370" w14:paraId="52DACD01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07C13163" w14:textId="295998B9" w:rsidR="00D37370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write</w:t>
            </w:r>
          </w:p>
        </w:tc>
        <w:tc>
          <w:tcPr>
            <w:tcW w:w="3324" w:type="dxa"/>
            <w:shd w:val="clear" w:color="auto" w:fill="D2A864"/>
          </w:tcPr>
          <w:p w14:paraId="199060B5" w14:textId="1DE9205C" w:rsidR="00D37370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r w:rsidR="00101C81">
              <w:rPr>
                <w:b/>
                <w:i w:val="0"/>
                <w:sz w:val="40"/>
                <w:szCs w:val="20"/>
              </w:rPr>
              <w:t>PalRes</w:t>
            </w:r>
            <w:r>
              <w:rPr>
                <w:b/>
                <w:i w:val="0"/>
                <w:sz w:val="40"/>
                <w:szCs w:val="20"/>
              </w:rPr>
              <w:t xml:space="preserve">, </w:t>
            </w:r>
            <w:r w:rsidR="00101C81">
              <w:rPr>
                <w:b/>
                <w:i w:val="0"/>
                <w:sz w:val="40"/>
                <w:szCs w:val="20"/>
              </w:rPr>
              <w:t>12</w:t>
            </w:r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D37370" w14:paraId="3CA59981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2EF7839E" w14:textId="5271A08E" w:rsidR="00D37370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Constante real</w:t>
            </w:r>
          </w:p>
        </w:tc>
        <w:tc>
          <w:tcPr>
            <w:tcW w:w="3324" w:type="dxa"/>
            <w:shd w:val="clear" w:color="auto" w:fill="EBD9BB"/>
          </w:tcPr>
          <w:p w14:paraId="68811F96" w14:textId="1342970E" w:rsidR="00D37370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r w:rsidR="00101C81">
              <w:rPr>
                <w:b/>
                <w:i w:val="0"/>
                <w:sz w:val="40"/>
                <w:szCs w:val="20"/>
              </w:rPr>
              <w:t>Real</w:t>
            </w:r>
            <w:r>
              <w:rPr>
                <w:b/>
                <w:i w:val="0"/>
                <w:sz w:val="40"/>
                <w:szCs w:val="20"/>
              </w:rPr>
              <w:t xml:space="preserve">, </w:t>
            </w:r>
            <w:r w:rsidR="00101C81">
              <w:rPr>
                <w:b/>
                <w:i w:val="0"/>
                <w:sz w:val="40"/>
                <w:szCs w:val="20"/>
              </w:rPr>
              <w:t>valor</w:t>
            </w:r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D37370" w14:paraId="7A57AE23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37FEC5CD" w14:textId="735BFFF6" w:rsidR="00D37370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Constante entera</w:t>
            </w:r>
          </w:p>
        </w:tc>
        <w:tc>
          <w:tcPr>
            <w:tcW w:w="3324" w:type="dxa"/>
            <w:shd w:val="clear" w:color="auto" w:fill="D2A864"/>
          </w:tcPr>
          <w:p w14:paraId="43F71E71" w14:textId="00ECC755" w:rsidR="00D37370" w:rsidRDefault="00D37370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r w:rsidR="00101C81">
              <w:rPr>
                <w:b/>
                <w:i w:val="0"/>
                <w:sz w:val="40"/>
                <w:szCs w:val="20"/>
              </w:rPr>
              <w:t>Entero</w:t>
            </w:r>
            <w:r>
              <w:rPr>
                <w:b/>
                <w:i w:val="0"/>
                <w:sz w:val="40"/>
                <w:szCs w:val="20"/>
              </w:rPr>
              <w:t xml:space="preserve">, </w:t>
            </w:r>
            <w:r w:rsidR="00101C81">
              <w:rPr>
                <w:b/>
                <w:i w:val="0"/>
                <w:sz w:val="40"/>
                <w:szCs w:val="20"/>
              </w:rPr>
              <w:t>valor</w:t>
            </w:r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101C81" w14:paraId="601D3639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4FA9ADB8" w14:textId="2C318C50" w:rsidR="00101C81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Cadena</w:t>
            </w:r>
          </w:p>
        </w:tc>
        <w:tc>
          <w:tcPr>
            <w:tcW w:w="3324" w:type="dxa"/>
            <w:shd w:val="clear" w:color="auto" w:fill="D2A864"/>
          </w:tcPr>
          <w:p w14:paraId="3B7A5BB6" w14:textId="6D7EC3E5" w:rsidR="00101C81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&lt;cad, lexema&gt;</w:t>
            </w:r>
          </w:p>
        </w:tc>
      </w:tr>
      <w:tr w:rsidR="00101C81" w14:paraId="552493B1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7347F20D" w14:textId="37D84598" w:rsidR="00101C81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identificador</w:t>
            </w:r>
          </w:p>
        </w:tc>
        <w:tc>
          <w:tcPr>
            <w:tcW w:w="3324" w:type="dxa"/>
            <w:shd w:val="clear" w:color="auto" w:fill="D2A864"/>
          </w:tcPr>
          <w:p w14:paraId="2A1DD296" w14:textId="781CE41E" w:rsidR="00101C81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&lt;ID, posTS&gt;</w:t>
            </w:r>
          </w:p>
        </w:tc>
      </w:tr>
      <w:tr w:rsidR="00101C81" w14:paraId="0CDC42E0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43513E8B" w14:textId="484BBDFD" w:rsidR="00101C81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+=</w:t>
            </w:r>
          </w:p>
        </w:tc>
        <w:tc>
          <w:tcPr>
            <w:tcW w:w="3324" w:type="dxa"/>
            <w:shd w:val="clear" w:color="auto" w:fill="D2A864"/>
          </w:tcPr>
          <w:p w14:paraId="1ED92E91" w14:textId="7545CC32" w:rsidR="00101C81" w:rsidRDefault="00101C81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&lt;Inc,</w:t>
            </w:r>
            <w:r w:rsidR="00E30599">
              <w:rPr>
                <w:b/>
                <w:i w:val="0"/>
                <w:sz w:val="40"/>
                <w:szCs w:val="20"/>
              </w:rPr>
              <w:t>-</w:t>
            </w:r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101C81" w14:paraId="4B45A2CA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7B15DB91" w14:textId="11B791C1" w:rsidR="00101C81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=</w:t>
            </w:r>
          </w:p>
        </w:tc>
        <w:tc>
          <w:tcPr>
            <w:tcW w:w="3324" w:type="dxa"/>
            <w:shd w:val="clear" w:color="auto" w:fill="D2A864"/>
          </w:tcPr>
          <w:p w14:paraId="109550B3" w14:textId="1339A9E8" w:rsidR="00101C81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&lt;Igual,-&gt;</w:t>
            </w:r>
          </w:p>
        </w:tc>
      </w:tr>
      <w:tr w:rsidR="00E30599" w14:paraId="673F1906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6B2325AD" w14:textId="04236B3E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lastRenderedPageBreak/>
              <w:t>,</w:t>
            </w:r>
          </w:p>
        </w:tc>
        <w:tc>
          <w:tcPr>
            <w:tcW w:w="3324" w:type="dxa"/>
            <w:shd w:val="clear" w:color="auto" w:fill="D2A864"/>
          </w:tcPr>
          <w:p w14:paraId="3E694314" w14:textId="6BAD0C2B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&lt;Coma,-&gt;</w:t>
            </w:r>
          </w:p>
        </w:tc>
      </w:tr>
      <w:tr w:rsidR="00E30599" w14:paraId="3AC73CB5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2A6EC5C1" w14:textId="68B8AF2D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;</w:t>
            </w:r>
          </w:p>
        </w:tc>
        <w:tc>
          <w:tcPr>
            <w:tcW w:w="3324" w:type="dxa"/>
            <w:shd w:val="clear" w:color="auto" w:fill="D2A864"/>
          </w:tcPr>
          <w:p w14:paraId="76A533F5" w14:textId="6ADD3C80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&lt;Pcoma,-&gt;</w:t>
            </w:r>
          </w:p>
        </w:tc>
      </w:tr>
      <w:tr w:rsidR="00E30599" w14:paraId="35291550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12AA0079" w14:textId="4466F8C1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(</w:t>
            </w:r>
          </w:p>
        </w:tc>
        <w:tc>
          <w:tcPr>
            <w:tcW w:w="3324" w:type="dxa"/>
            <w:shd w:val="clear" w:color="auto" w:fill="D2A864"/>
          </w:tcPr>
          <w:p w14:paraId="1EE0E7CB" w14:textId="24376F0C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&lt;AbrePar,-&gt;</w:t>
            </w:r>
          </w:p>
        </w:tc>
      </w:tr>
      <w:tr w:rsidR="00E30599" w14:paraId="4649735B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29E25171" w14:textId="03E40E08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)</w:t>
            </w:r>
          </w:p>
        </w:tc>
        <w:tc>
          <w:tcPr>
            <w:tcW w:w="3324" w:type="dxa"/>
            <w:shd w:val="clear" w:color="auto" w:fill="D2A864"/>
          </w:tcPr>
          <w:p w14:paraId="6A5B293A" w14:textId="5E071537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&lt;CierraPar,-&gt;</w:t>
            </w:r>
          </w:p>
        </w:tc>
      </w:tr>
      <w:tr w:rsidR="00E30599" w14:paraId="1945B169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55CBDC7A" w14:textId="50C5D657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{</w:t>
            </w:r>
          </w:p>
        </w:tc>
        <w:tc>
          <w:tcPr>
            <w:tcW w:w="3324" w:type="dxa"/>
            <w:shd w:val="clear" w:color="auto" w:fill="D2A864"/>
          </w:tcPr>
          <w:p w14:paraId="08D61DE6" w14:textId="51884EB0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&lt;AbreCorch,-&gt;</w:t>
            </w:r>
          </w:p>
        </w:tc>
      </w:tr>
      <w:tr w:rsidR="00E30599" w14:paraId="728E5AAF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185908AA" w14:textId="15B682A9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}</w:t>
            </w:r>
          </w:p>
        </w:tc>
        <w:tc>
          <w:tcPr>
            <w:tcW w:w="3324" w:type="dxa"/>
            <w:shd w:val="clear" w:color="auto" w:fill="D2A864"/>
          </w:tcPr>
          <w:p w14:paraId="2AAE0F51" w14:textId="56021F6A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&lt;CierraCorch,-&gt;</w:t>
            </w:r>
          </w:p>
        </w:tc>
      </w:tr>
      <w:tr w:rsidR="00E30599" w14:paraId="2B76EF0D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5CE21245" w14:textId="2A7C01E5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-</w:t>
            </w:r>
          </w:p>
        </w:tc>
        <w:tc>
          <w:tcPr>
            <w:tcW w:w="3324" w:type="dxa"/>
            <w:shd w:val="clear" w:color="auto" w:fill="D2A864"/>
          </w:tcPr>
          <w:p w14:paraId="67E3DBDF" w14:textId="2B14DDB5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&lt;Menos,-&gt;</w:t>
            </w:r>
          </w:p>
        </w:tc>
      </w:tr>
      <w:tr w:rsidR="00E30599" w14:paraId="5F1F0CDD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06E56877" w14:textId="268017C5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!</w:t>
            </w:r>
          </w:p>
        </w:tc>
        <w:tc>
          <w:tcPr>
            <w:tcW w:w="3324" w:type="dxa"/>
            <w:shd w:val="clear" w:color="auto" w:fill="D2A864"/>
          </w:tcPr>
          <w:p w14:paraId="29E55C9F" w14:textId="3BF2E91D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&lt;Not,-&gt;</w:t>
            </w:r>
          </w:p>
        </w:tc>
      </w:tr>
      <w:tr w:rsidR="00E30599" w14:paraId="30B7527B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1F09C924" w14:textId="4E45EB1D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  <w:tc>
          <w:tcPr>
            <w:tcW w:w="3324" w:type="dxa"/>
            <w:shd w:val="clear" w:color="auto" w:fill="D2A864"/>
          </w:tcPr>
          <w:p w14:paraId="557626B2" w14:textId="4D72DFEF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&lt;Mayor,-&gt;</w:t>
            </w:r>
          </w:p>
        </w:tc>
      </w:tr>
      <w:tr w:rsidR="00E30599" w14:paraId="68C14C5E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65B8A94F" w14:textId="72A5ED47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EOF</w:t>
            </w:r>
          </w:p>
        </w:tc>
        <w:tc>
          <w:tcPr>
            <w:tcW w:w="3324" w:type="dxa"/>
            <w:shd w:val="clear" w:color="auto" w:fill="D2A864"/>
          </w:tcPr>
          <w:p w14:paraId="78442160" w14:textId="1FA2C56D" w:rsidR="00E30599" w:rsidRDefault="00E30599" w:rsidP="00C40411">
            <w:pPr>
              <w:pStyle w:val="Ttulo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&lt;Eof,-&gt;</w:t>
            </w:r>
          </w:p>
        </w:tc>
      </w:tr>
    </w:tbl>
    <w:p w14:paraId="001C81B4" w14:textId="77777777" w:rsidR="00831138" w:rsidRDefault="00831138" w:rsidP="00E30599">
      <w:pPr>
        <w:pStyle w:val="Ttulo3"/>
        <w:rPr>
          <w:b/>
          <w:i w:val="0"/>
          <w:sz w:val="44"/>
        </w:rPr>
      </w:pPr>
    </w:p>
    <w:p w14:paraId="2789F48C" w14:textId="77777777" w:rsidR="00831138" w:rsidRPr="00B66140" w:rsidRDefault="00831138" w:rsidP="00831138">
      <w:pPr>
        <w:pStyle w:val="Ttulo3"/>
        <w:jc w:val="both"/>
        <w:rPr>
          <w:rFonts w:ascii="Amasis MT Pro" w:hAnsi="Amasis MT Pro"/>
          <w:b/>
          <w:i w:val="0"/>
          <w:sz w:val="40"/>
          <w:szCs w:val="20"/>
        </w:rPr>
      </w:pPr>
    </w:p>
    <w:p w14:paraId="68398C6B" w14:textId="77777777" w:rsidR="00831138" w:rsidRPr="00B66140" w:rsidRDefault="00831138" w:rsidP="00831138">
      <w:pPr>
        <w:pStyle w:val="Ttulo3"/>
        <w:jc w:val="both"/>
        <w:rPr>
          <w:rFonts w:ascii="Amasis MT Pro" w:hAnsi="Amasis MT Pro"/>
          <w:b/>
          <w:i w:val="0"/>
          <w:sz w:val="40"/>
          <w:szCs w:val="20"/>
        </w:rPr>
      </w:pPr>
    </w:p>
    <w:p w14:paraId="3D5074BA" w14:textId="72775D0C" w:rsidR="00831138" w:rsidRPr="00B66140" w:rsidRDefault="00831138" w:rsidP="00831138">
      <w:pPr>
        <w:pStyle w:val="Ttulo3"/>
        <w:jc w:val="both"/>
        <w:rPr>
          <w:rFonts w:ascii="Amasis MT Pro" w:hAnsi="Amasis MT Pro"/>
          <w:b/>
          <w:i w:val="0"/>
          <w:sz w:val="40"/>
          <w:szCs w:val="20"/>
        </w:rPr>
      </w:pPr>
      <w:r w:rsidRPr="00B66140">
        <w:rPr>
          <w:rFonts w:ascii="Amasis MT Pro" w:hAnsi="Amasis MT Pro"/>
          <w:b/>
          <w:i w:val="0"/>
          <w:sz w:val="40"/>
          <w:szCs w:val="20"/>
        </w:rPr>
        <w:t>Gramática y Autómata</w:t>
      </w:r>
    </w:p>
    <w:p w14:paraId="28EC365C" w14:textId="77777777" w:rsidR="00831138" w:rsidRPr="00B66140" w:rsidRDefault="00831138" w:rsidP="00831138">
      <w:pPr>
        <w:pStyle w:val="Ttulo3"/>
        <w:jc w:val="both"/>
        <w:rPr>
          <w:rFonts w:ascii="Amasis MT Pro" w:hAnsi="Amasis MT Pro"/>
          <w:b/>
          <w:i w:val="0"/>
          <w:sz w:val="40"/>
          <w:szCs w:val="20"/>
        </w:rPr>
      </w:pPr>
    </w:p>
    <w:p w14:paraId="2F3793B9" w14:textId="77777777" w:rsidR="00831138" w:rsidRPr="00E042C4" w:rsidRDefault="00831138" w:rsidP="00EF06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 w:rsidRPr="00E042C4">
        <w:rPr>
          <w:rFonts w:ascii="Book Antiqua" w:hAnsi="Book Antiqua"/>
          <w:bCs/>
          <w:i w:val="0"/>
          <w:sz w:val="36"/>
          <w:szCs w:val="18"/>
        </w:rPr>
        <w:t>Axioma = S</w:t>
      </w:r>
    </w:p>
    <w:p w14:paraId="0632C61A" w14:textId="77777777" w:rsidR="00EF0699" w:rsidRPr="00E042C4" w:rsidRDefault="00EF0699" w:rsidP="00EF06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022AEB37" w14:textId="77777777" w:rsidR="00831138" w:rsidRPr="00E042C4" w:rsidRDefault="00831138" w:rsidP="00831138">
      <w:pPr>
        <w:pStyle w:val="Ttulo3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438E49A3" w14:textId="35BDF8C2" w:rsidR="00831138" w:rsidRPr="00E042C4" w:rsidRDefault="00831138" w:rsidP="00EF06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 w:rsidRPr="00E042C4">
        <w:rPr>
          <w:rFonts w:ascii="Book Antiqua" w:hAnsi="Book Antiqua"/>
          <w:bCs/>
          <w:i w:val="0"/>
          <w:sz w:val="36"/>
          <w:szCs w:val="18"/>
        </w:rPr>
        <w:t>Terminales = { del eof</w:t>
      </w:r>
      <w:r w:rsidR="00517AA1">
        <w:rPr>
          <w:rFonts w:ascii="Book Antiqua" w:hAnsi="Book Antiqua"/>
          <w:bCs/>
          <w:i w:val="0"/>
          <w:sz w:val="36"/>
          <w:szCs w:val="18"/>
        </w:rPr>
        <w:t xml:space="preserve"> </w:t>
      </w:r>
      <w:r w:rsidRPr="00E042C4">
        <w:rPr>
          <w:rFonts w:ascii="Book Antiqua" w:hAnsi="Book Antiqua"/>
          <w:bCs/>
          <w:i w:val="0"/>
          <w:sz w:val="36"/>
          <w:szCs w:val="18"/>
        </w:rPr>
        <w:t>+ ( ; ) { ' } = , &gt; ! * / }</w:t>
      </w:r>
    </w:p>
    <w:p w14:paraId="15A1970B" w14:textId="77777777" w:rsidR="00EF0699" w:rsidRPr="00E042C4" w:rsidRDefault="00EF0699" w:rsidP="00EF06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44ABD5F2" w14:textId="77777777" w:rsidR="00831138" w:rsidRPr="00E042C4" w:rsidRDefault="00831138" w:rsidP="00831138">
      <w:pPr>
        <w:pStyle w:val="Ttulo3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0F3B8CB1" w14:textId="77777777" w:rsidR="00831138" w:rsidRPr="00E042C4" w:rsidRDefault="00831138" w:rsidP="00EF06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 w:rsidRPr="00E042C4">
        <w:rPr>
          <w:rFonts w:ascii="Book Antiqua" w:hAnsi="Book Antiqua"/>
          <w:bCs/>
          <w:i w:val="0"/>
          <w:sz w:val="36"/>
          <w:szCs w:val="18"/>
        </w:rPr>
        <w:t>NoTerminales = { A B C D E }</w:t>
      </w:r>
    </w:p>
    <w:p w14:paraId="79F2A77E" w14:textId="77777777" w:rsidR="00EF0699" w:rsidRPr="00E042C4" w:rsidRDefault="00EF0699" w:rsidP="00EF06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7A912BBA" w14:textId="77777777" w:rsidR="00831138" w:rsidRPr="00E042C4" w:rsidRDefault="00831138" w:rsidP="00831138">
      <w:pPr>
        <w:pStyle w:val="Ttulo3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778E2ACB" w14:textId="3A44B488" w:rsidR="00831138" w:rsidRDefault="00831138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 w:rsidRPr="00E042C4">
        <w:rPr>
          <w:rFonts w:ascii="Book Antiqua" w:hAnsi="Book Antiqua"/>
          <w:bCs/>
          <w:i w:val="0"/>
          <w:sz w:val="36"/>
          <w:szCs w:val="18"/>
        </w:rPr>
        <w:t>Producciones :</w:t>
      </w:r>
    </w:p>
    <w:p w14:paraId="16A9FE92" w14:textId="77777777" w:rsidR="003C1D61" w:rsidRDefault="003C1D61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1E98A2EC" w14:textId="151CF243" w:rsidR="00B50AF8" w:rsidRDefault="00B50AF8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 xml:space="preserve">del: {eol, b} </w:t>
      </w:r>
    </w:p>
    <w:p w14:paraId="666D4E36" w14:textId="3D87A770" w:rsidR="003C1D61" w:rsidRDefault="003C1D61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>l: {a-z, A-Z}</w:t>
      </w:r>
    </w:p>
    <w:p w14:paraId="66DE26D2" w14:textId="5372E805" w:rsidR="003C1D61" w:rsidRDefault="003C1D61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>c: cualquier carácter - {“}</w:t>
      </w:r>
    </w:p>
    <w:p w14:paraId="6535E83F" w14:textId="1D7B977D" w:rsidR="003C1D61" w:rsidRDefault="003C1D61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>c’: cualquier carácter – {*}</w:t>
      </w:r>
    </w:p>
    <w:p w14:paraId="29A90698" w14:textId="77777777" w:rsidR="00E30599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2EC1F0FA" w14:textId="38646716" w:rsidR="00E30599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 xml:space="preserve">S-&gt; </w:t>
      </w:r>
      <w:r w:rsidRPr="00E30599">
        <w:rPr>
          <w:rFonts w:ascii="Book Antiqua" w:hAnsi="Book Antiqua"/>
          <w:bCs/>
          <w:i w:val="0"/>
          <w:sz w:val="36"/>
          <w:szCs w:val="18"/>
        </w:rPr>
        <w:t>delS |</w:t>
      </w:r>
      <w:r>
        <w:rPr>
          <w:rFonts w:ascii="Book Antiqua" w:hAnsi="Book Antiqua"/>
          <w:bCs/>
          <w:i w:val="0"/>
          <w:sz w:val="36"/>
          <w:szCs w:val="18"/>
        </w:rPr>
        <w:t xml:space="preserve"> &gt; | </w:t>
      </w:r>
      <w:r w:rsidRPr="00E30599">
        <w:rPr>
          <w:rFonts w:ascii="Book Antiqua" w:hAnsi="Book Antiqua"/>
          <w:bCs/>
          <w:i w:val="0"/>
          <w:sz w:val="36"/>
          <w:szCs w:val="18"/>
        </w:rPr>
        <w:t>! |</w:t>
      </w:r>
      <w:r>
        <w:rPr>
          <w:rFonts w:ascii="Book Antiqua" w:hAnsi="Book Antiqua"/>
          <w:bCs/>
          <w:i w:val="0"/>
          <w:sz w:val="36"/>
          <w:szCs w:val="18"/>
        </w:rPr>
        <w:t xml:space="preserve">- | } | { | ( | ) | ; </w:t>
      </w:r>
    </w:p>
    <w:p w14:paraId="392FCDF3" w14:textId="3B9DC601" w:rsidR="00E30599" w:rsidRDefault="00E30599" w:rsidP="00E30599">
      <w:pPr>
        <w:pStyle w:val="Ttulo3"/>
        <w:ind w:left="720"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>| , | +I | “A | dD | lP | /C</w:t>
      </w:r>
    </w:p>
    <w:p w14:paraId="093DD3CF" w14:textId="77777777" w:rsidR="00E30599" w:rsidRDefault="00E30599" w:rsidP="00E30599">
      <w:pPr>
        <w:pStyle w:val="Ttulo3"/>
        <w:ind w:left="720"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37B727E7" w14:textId="619A3642" w:rsidR="00E30599" w:rsidRPr="00967F8D" w:rsidRDefault="00E30599" w:rsidP="00E30599">
      <w:pPr>
        <w:pStyle w:val="Ttulo3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  <w:r>
        <w:rPr>
          <w:rFonts w:ascii="Book Antiqua" w:hAnsi="Book Antiqua"/>
          <w:bCs/>
          <w:i w:val="0"/>
          <w:sz w:val="36"/>
          <w:szCs w:val="18"/>
        </w:rPr>
        <w:tab/>
      </w:r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I -&gt; =</w:t>
      </w:r>
    </w:p>
    <w:p w14:paraId="1D2F1BE5" w14:textId="54153F27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 xml:space="preserve">A -&gt; </w:t>
      </w:r>
      <w:proofErr w:type="spellStart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cA</w:t>
      </w:r>
      <w:proofErr w:type="spellEnd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 xml:space="preserve"> | “</w:t>
      </w:r>
    </w:p>
    <w:p w14:paraId="6B476CFA" w14:textId="77777777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</w:p>
    <w:p w14:paraId="7FA6CF58" w14:textId="050755C1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 xml:space="preserve">D-&gt; </w:t>
      </w:r>
      <w:proofErr w:type="spellStart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dD</w:t>
      </w:r>
      <w:proofErr w:type="spellEnd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 xml:space="preserve"> </w:t>
      </w:r>
      <w:proofErr w:type="gramStart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| .D</w:t>
      </w:r>
      <w:proofErr w:type="gramEnd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 xml:space="preserve">’ | </w:t>
      </w:r>
      <w:r w:rsidRPr="00E30599">
        <w:rPr>
          <w:rFonts w:ascii="Book Antiqua" w:hAnsi="Book Antiqua"/>
          <w:bCs/>
          <w:i w:val="0"/>
          <w:sz w:val="36"/>
          <w:szCs w:val="18"/>
        </w:rPr>
        <w:t>λ</w:t>
      </w:r>
    </w:p>
    <w:p w14:paraId="7FADF43B" w14:textId="77777777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</w:p>
    <w:p w14:paraId="6AED3468" w14:textId="3CE8E9D4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 xml:space="preserve">D’ -&gt; </w:t>
      </w:r>
      <w:proofErr w:type="spellStart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dD</w:t>
      </w:r>
      <w:proofErr w:type="spellEnd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’’</w:t>
      </w:r>
    </w:p>
    <w:p w14:paraId="5AD27F04" w14:textId="77777777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</w:p>
    <w:p w14:paraId="6AA1B88A" w14:textId="08A4A0C7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 xml:space="preserve">D’’ -&gt; </w:t>
      </w:r>
      <w:proofErr w:type="spellStart"/>
      <w:proofErr w:type="gramStart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dD</w:t>
      </w:r>
      <w:proofErr w:type="spellEnd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 xml:space="preserve">’’ | </w:t>
      </w:r>
      <w:r w:rsidRPr="00E30599">
        <w:rPr>
          <w:rFonts w:ascii="Book Antiqua" w:hAnsi="Book Antiqua"/>
          <w:bCs/>
          <w:i w:val="0"/>
          <w:sz w:val="36"/>
          <w:szCs w:val="18"/>
        </w:rPr>
        <w:t>λ</w:t>
      </w:r>
      <w:proofErr w:type="gramEnd"/>
    </w:p>
    <w:p w14:paraId="6BEADD21" w14:textId="77777777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</w:p>
    <w:p w14:paraId="1B247A6F" w14:textId="4068C89B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 xml:space="preserve">P -&gt; </w:t>
      </w:r>
      <w:proofErr w:type="spellStart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lP</w:t>
      </w:r>
      <w:proofErr w:type="spellEnd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 xml:space="preserve"> | </w:t>
      </w:r>
      <w:r w:rsidRPr="00E30599">
        <w:rPr>
          <w:rFonts w:ascii="Book Antiqua" w:hAnsi="Book Antiqua"/>
          <w:bCs/>
          <w:i w:val="0"/>
          <w:sz w:val="36"/>
          <w:szCs w:val="18"/>
        </w:rPr>
        <w:t>λ</w:t>
      </w:r>
    </w:p>
    <w:p w14:paraId="2C47239A" w14:textId="77777777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</w:p>
    <w:p w14:paraId="31512D9E" w14:textId="0FC58E68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C -&gt; *C’</w:t>
      </w:r>
    </w:p>
    <w:p w14:paraId="145B458D" w14:textId="546FB69B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</w:p>
    <w:p w14:paraId="5FBB5EAD" w14:textId="3AFEA7CC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C’ -&gt;</w:t>
      </w:r>
      <w:proofErr w:type="spellStart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c’C</w:t>
      </w:r>
      <w:proofErr w:type="spellEnd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’ | *C’’</w:t>
      </w:r>
    </w:p>
    <w:p w14:paraId="58CA51CD" w14:textId="77777777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</w:p>
    <w:p w14:paraId="7684431E" w14:textId="221D0FB1" w:rsidR="00E30599" w:rsidRPr="00967F8D" w:rsidRDefault="00E30599" w:rsidP="00E30599">
      <w:pPr>
        <w:pStyle w:val="Ttulo3"/>
        <w:ind w:firstLine="720"/>
        <w:jc w:val="both"/>
        <w:rPr>
          <w:rFonts w:ascii="Book Antiqua" w:hAnsi="Book Antiqua"/>
          <w:bCs/>
          <w:i w:val="0"/>
          <w:sz w:val="36"/>
          <w:szCs w:val="18"/>
          <w:lang w:val="en-US"/>
        </w:rPr>
      </w:pPr>
      <w:proofErr w:type="gramStart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>C’’</w:t>
      </w:r>
      <w:proofErr w:type="gramEnd"/>
      <w:r w:rsidRPr="00967F8D">
        <w:rPr>
          <w:rFonts w:ascii="Book Antiqua" w:hAnsi="Book Antiqua"/>
          <w:bCs/>
          <w:i w:val="0"/>
          <w:sz w:val="36"/>
          <w:szCs w:val="18"/>
          <w:lang w:val="en-US"/>
        </w:rPr>
        <w:t xml:space="preserve"> -&gt; /</w:t>
      </w:r>
    </w:p>
    <w:p w14:paraId="639AB4FF" w14:textId="77777777" w:rsidR="00B66140" w:rsidRPr="00967F8D" w:rsidRDefault="00B66140" w:rsidP="00B66140">
      <w:pPr>
        <w:pStyle w:val="Ttulo3"/>
        <w:rPr>
          <w:noProof/>
          <w:lang w:val="en-US"/>
        </w:rPr>
      </w:pPr>
    </w:p>
    <w:p w14:paraId="59611FF3" w14:textId="1AC5EF9E" w:rsidR="003C1D61" w:rsidRDefault="003C1D61" w:rsidP="003C1D61">
      <w:pPr>
        <w:pStyle w:val="Ttulo3"/>
        <w:rPr>
          <w:b/>
          <w:i w:val="0"/>
          <w:sz w:val="44"/>
        </w:rPr>
      </w:pPr>
      <w:r>
        <w:rPr>
          <w:b/>
          <w:i w:val="0"/>
          <w:sz w:val="44"/>
        </w:rPr>
        <w:t>Autómata</w:t>
      </w:r>
    </w:p>
    <w:p w14:paraId="553FB312" w14:textId="77777777" w:rsidR="006465AD" w:rsidRDefault="006465AD" w:rsidP="003C1D61">
      <w:pPr>
        <w:pStyle w:val="Ttulo3"/>
        <w:rPr>
          <w:b/>
          <w:i w:val="0"/>
          <w:sz w:val="44"/>
        </w:rPr>
      </w:pPr>
    </w:p>
    <w:p w14:paraId="41634588" w14:textId="050F64DB" w:rsidR="006465AD" w:rsidRDefault="006465AD" w:rsidP="003C1D61">
      <w:pPr>
        <w:pStyle w:val="Ttulo3"/>
        <w:rPr>
          <w:b/>
          <w:i w:val="0"/>
          <w:sz w:val="44"/>
        </w:rPr>
      </w:pPr>
      <w:r>
        <w:rPr>
          <w:b/>
          <w:i w:val="0"/>
          <w:sz w:val="44"/>
        </w:rPr>
        <w:t>o.c -&gt; Otro Caracter</w:t>
      </w:r>
    </w:p>
    <w:p w14:paraId="55A9283C" w14:textId="3C7F9D2B" w:rsidR="003C1D61" w:rsidRDefault="003C1D61" w:rsidP="003C1D61">
      <w:pPr>
        <w:pStyle w:val="Ttulo3"/>
        <w:rPr>
          <w:b/>
          <w:i w:val="0"/>
          <w:sz w:val="44"/>
        </w:rPr>
      </w:pPr>
    </w:p>
    <w:p w14:paraId="2F1FA1D1" w14:textId="77777777" w:rsidR="003C1D61" w:rsidRDefault="003C1D61" w:rsidP="003C1D61">
      <w:pPr>
        <w:pStyle w:val="Ttulo3"/>
        <w:rPr>
          <w:b/>
          <w:i w:val="0"/>
          <w:sz w:val="44"/>
        </w:rPr>
      </w:pPr>
    </w:p>
    <w:p w14:paraId="7D8A2411" w14:textId="78234994" w:rsidR="003C1D61" w:rsidRDefault="00517AA1" w:rsidP="003C1D61">
      <w:pPr>
        <w:pStyle w:val="Ttulo3"/>
        <w:rPr>
          <w:b/>
          <w:i w:val="0"/>
          <w:sz w:val="44"/>
        </w:rPr>
      </w:pPr>
      <w:r w:rsidRPr="00517AA1">
        <w:rPr>
          <w:b/>
          <w:i w:val="0"/>
          <w:noProof/>
          <w:sz w:val="44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4F81E7C" wp14:editId="7EFDD9C7">
                <wp:simplePos x="0" y="0"/>
                <wp:positionH relativeFrom="column">
                  <wp:posOffset>4705350</wp:posOffset>
                </wp:positionH>
                <wp:positionV relativeFrom="paragraph">
                  <wp:posOffset>46038</wp:posOffset>
                </wp:positionV>
                <wp:extent cx="281940" cy="1404620"/>
                <wp:effectExtent l="0" t="0" r="0" b="0"/>
                <wp:wrapNone/>
                <wp:docPr id="12374211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FD7AE" w14:textId="1921F80F" w:rsidR="00517AA1" w:rsidRPr="00517AA1" w:rsidRDefault="00517AA1">
                            <w:pPr>
                              <w:rPr>
                                <w:color w:val="auto"/>
                              </w:rPr>
                            </w:pPr>
                            <w:r w:rsidRPr="00517AA1">
                              <w:rPr>
                                <w:color w:val="auto"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F81E7C" id="_x0000_s1028" type="#_x0000_t202" style="position:absolute;margin-left:370.5pt;margin-top:3.65pt;width:22.2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" filled="f" stroked="f">
                <v:textbox style="mso-fit-shape-to-text:t">
                  <w:txbxContent>
                    <w:p w14:paraId="5EFFD7AE" w14:textId="1921F80F" w:rsidR="00517AA1" w:rsidRPr="00517AA1" w:rsidRDefault="00517AA1">
                      <w:pPr>
                        <w:rPr>
                          <w:color w:val="auto"/>
                        </w:rPr>
                      </w:pPr>
                      <w:r w:rsidRPr="00517AA1">
                        <w:rPr>
                          <w:color w:val="auto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 w:rsidR="00FB28D9">
        <w:rPr>
          <w:b/>
          <w:i w:val="0"/>
          <w:noProof/>
          <w:sz w:val="44"/>
        </w:rPr>
        <w:drawing>
          <wp:inline distT="0" distB="0" distL="0" distR="0" wp14:anchorId="7D1A9D7D" wp14:editId="0A83A63A">
            <wp:extent cx="6096000" cy="4671060"/>
            <wp:effectExtent l="0" t="0" r="0" b="0"/>
            <wp:docPr id="17326359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003C8" w14:textId="5F987DE9" w:rsidR="003C1D61" w:rsidRDefault="003C1D61" w:rsidP="003C1D61">
      <w:pPr>
        <w:pStyle w:val="Ttulo3"/>
        <w:rPr>
          <w:b/>
          <w:i w:val="0"/>
          <w:sz w:val="44"/>
        </w:rPr>
      </w:pPr>
      <w:r>
        <w:rPr>
          <w:b/>
          <w:i w:val="0"/>
          <w:sz w:val="44"/>
        </w:rPr>
        <w:t>Acciones Semánticas</w:t>
      </w:r>
    </w:p>
    <w:p w14:paraId="73239DAA" w14:textId="77777777" w:rsidR="003C1D61" w:rsidRDefault="003C1D61" w:rsidP="003C1D61">
      <w:pPr>
        <w:pStyle w:val="Ttulo3"/>
        <w:rPr>
          <w:b/>
          <w:i w:val="0"/>
          <w:sz w:val="44"/>
        </w:rPr>
      </w:pPr>
    </w:p>
    <w:p w14:paraId="3B634F38" w14:textId="68CBAE8E" w:rsidR="006465AD" w:rsidRDefault="006465AD" w:rsidP="00B66140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0:0 Leer</w:t>
      </w:r>
    </w:p>
    <w:p w14:paraId="047C77BA" w14:textId="1D13E46F" w:rsidR="006465AD" w:rsidRPr="00967F8D" w:rsidRDefault="006465AD" w:rsidP="00B66140">
      <w:pPr>
        <w:rPr>
          <w:rFonts w:ascii="Book Antiqua" w:hAnsi="Book Antiqua"/>
          <w:color w:val="161718" w:themeColor="text1"/>
          <w:sz w:val="32"/>
          <w:szCs w:val="24"/>
        </w:rPr>
      </w:pPr>
      <w:r w:rsidRPr="00967F8D">
        <w:rPr>
          <w:rFonts w:ascii="Book Antiqua" w:hAnsi="Book Antiqua"/>
          <w:color w:val="161718" w:themeColor="text1"/>
          <w:sz w:val="32"/>
          <w:szCs w:val="24"/>
        </w:rPr>
        <w:t xml:space="preserve">0:40 Leer; </w:t>
      </w:r>
      <w:proofErr w:type="spellStart"/>
      <w:r w:rsidRPr="00967F8D">
        <w:rPr>
          <w:rFonts w:ascii="Book Antiqua" w:hAnsi="Book Antiqua"/>
          <w:color w:val="161718" w:themeColor="text1"/>
          <w:sz w:val="32"/>
          <w:szCs w:val="24"/>
        </w:rPr>
        <w:t>Gen_token</w:t>
      </w:r>
      <w:proofErr w:type="spellEnd"/>
      <w:r w:rsidRPr="00967F8D">
        <w:rPr>
          <w:rFonts w:ascii="Book Antiqua" w:hAnsi="Book Antiqua"/>
          <w:color w:val="161718" w:themeColor="text1"/>
          <w:sz w:val="32"/>
          <w:szCs w:val="24"/>
        </w:rPr>
        <w:t>(&lt;</w:t>
      </w:r>
      <w:proofErr w:type="gramStart"/>
      <w:r w:rsidRPr="00967F8D">
        <w:rPr>
          <w:rFonts w:ascii="Book Antiqua" w:hAnsi="Book Antiqua"/>
          <w:color w:val="161718" w:themeColor="text1"/>
          <w:sz w:val="32"/>
          <w:szCs w:val="24"/>
        </w:rPr>
        <w:t>Mayor,-</w:t>
      </w:r>
      <w:proofErr w:type="gramEnd"/>
      <w:r w:rsidRPr="00967F8D">
        <w:rPr>
          <w:rFonts w:ascii="Book Antiqua" w:hAnsi="Book Antiqua"/>
          <w:color w:val="161718" w:themeColor="text1"/>
          <w:sz w:val="32"/>
          <w:szCs w:val="24"/>
        </w:rPr>
        <w:t>&gt;)</w:t>
      </w:r>
    </w:p>
    <w:p w14:paraId="75A930DC" w14:textId="77777777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  <w:lang w:val="en-GB"/>
        </w:rPr>
      </w:pP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 xml:space="preserve">0:41 Leer; </w:t>
      </w:r>
      <w:proofErr w:type="spellStart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Gen_token</w:t>
      </w:r>
      <w:proofErr w:type="spell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(&lt;</w:t>
      </w:r>
      <w:proofErr w:type="gramStart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Not,-</w:t>
      </w:r>
      <w:proofErr w:type="gram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&gt;)</w:t>
      </w:r>
    </w:p>
    <w:p w14:paraId="6D5C4D78" w14:textId="6C064B0F" w:rsidR="006465AD" w:rsidRP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  <w:lang w:val="en-GB"/>
        </w:rPr>
      </w:pP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0:42 Leer; Gen_token(&lt;CierraCorch,-&gt;)</w:t>
      </w:r>
    </w:p>
    <w:p w14:paraId="3605814E" w14:textId="2669CF57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  <w:lang w:val="en-GB"/>
        </w:rPr>
      </w:pP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0:4</w:t>
      </w:r>
      <w:r>
        <w:rPr>
          <w:rFonts w:ascii="Book Antiqua" w:hAnsi="Book Antiqua"/>
          <w:color w:val="161718" w:themeColor="text1"/>
          <w:sz w:val="32"/>
          <w:szCs w:val="24"/>
          <w:lang w:val="en-GB"/>
        </w:rPr>
        <w:t>3</w:t>
      </w: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 xml:space="preserve"> Leer; Gen_token(&lt;</w:t>
      </w:r>
      <w:r>
        <w:rPr>
          <w:rFonts w:ascii="Book Antiqua" w:hAnsi="Book Antiqua"/>
          <w:color w:val="161718" w:themeColor="text1"/>
          <w:sz w:val="32"/>
          <w:szCs w:val="24"/>
          <w:lang w:val="en-GB"/>
        </w:rPr>
        <w:t>AbreCorch</w:t>
      </w: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,-&gt;)</w:t>
      </w:r>
    </w:p>
    <w:p w14:paraId="397B1D61" w14:textId="5EDD5FCA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  <w:lang w:val="en-GB"/>
        </w:rPr>
      </w:pP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0:4</w:t>
      </w:r>
      <w:r>
        <w:rPr>
          <w:rFonts w:ascii="Book Antiqua" w:hAnsi="Book Antiqua"/>
          <w:color w:val="161718" w:themeColor="text1"/>
          <w:sz w:val="32"/>
          <w:szCs w:val="24"/>
          <w:lang w:val="en-GB"/>
        </w:rPr>
        <w:t>4</w:t>
      </w: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 xml:space="preserve"> Leer; Gen_token(&lt;</w:t>
      </w:r>
      <w:r>
        <w:rPr>
          <w:rFonts w:ascii="Book Antiqua" w:hAnsi="Book Antiqua"/>
          <w:color w:val="161718" w:themeColor="text1"/>
          <w:sz w:val="32"/>
          <w:szCs w:val="24"/>
          <w:lang w:val="en-GB"/>
        </w:rPr>
        <w:t>AbrePar</w:t>
      </w: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,-&gt;)</w:t>
      </w:r>
    </w:p>
    <w:p w14:paraId="6474EF24" w14:textId="77C76E12" w:rsidR="006465AD" w:rsidRPr="00967F8D" w:rsidRDefault="006465A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 w:rsidRPr="00967F8D">
        <w:rPr>
          <w:rFonts w:ascii="Book Antiqua" w:hAnsi="Book Antiqua"/>
          <w:color w:val="161718" w:themeColor="text1"/>
          <w:sz w:val="32"/>
          <w:szCs w:val="24"/>
        </w:rPr>
        <w:t xml:space="preserve">0:45 Leer; </w:t>
      </w:r>
      <w:proofErr w:type="spellStart"/>
      <w:r w:rsidRPr="00967F8D">
        <w:rPr>
          <w:rFonts w:ascii="Book Antiqua" w:hAnsi="Book Antiqua"/>
          <w:color w:val="161718" w:themeColor="text1"/>
          <w:sz w:val="32"/>
          <w:szCs w:val="24"/>
        </w:rPr>
        <w:t>Gen_token</w:t>
      </w:r>
      <w:proofErr w:type="spellEnd"/>
      <w:r w:rsidRPr="00967F8D">
        <w:rPr>
          <w:rFonts w:ascii="Book Antiqua" w:hAnsi="Book Antiqua"/>
          <w:color w:val="161718" w:themeColor="text1"/>
          <w:sz w:val="32"/>
          <w:szCs w:val="24"/>
        </w:rPr>
        <w:t>(&lt;</w:t>
      </w:r>
      <w:proofErr w:type="spellStart"/>
      <w:proofErr w:type="gramStart"/>
      <w:r w:rsidRPr="00967F8D">
        <w:rPr>
          <w:rFonts w:ascii="Book Antiqua" w:hAnsi="Book Antiqua"/>
          <w:color w:val="161718" w:themeColor="text1"/>
          <w:sz w:val="32"/>
          <w:szCs w:val="24"/>
        </w:rPr>
        <w:t>CierraPar</w:t>
      </w:r>
      <w:proofErr w:type="spellEnd"/>
      <w:r w:rsidRPr="00967F8D">
        <w:rPr>
          <w:rFonts w:ascii="Book Antiqua" w:hAnsi="Book Antiqua"/>
          <w:color w:val="161718" w:themeColor="text1"/>
          <w:sz w:val="32"/>
          <w:szCs w:val="24"/>
        </w:rPr>
        <w:t>,-</w:t>
      </w:r>
      <w:proofErr w:type="gramEnd"/>
      <w:r w:rsidRPr="00967F8D">
        <w:rPr>
          <w:rFonts w:ascii="Book Antiqua" w:hAnsi="Book Antiqua"/>
          <w:color w:val="161718" w:themeColor="text1"/>
          <w:sz w:val="32"/>
          <w:szCs w:val="24"/>
        </w:rPr>
        <w:t>&gt;)</w:t>
      </w:r>
    </w:p>
    <w:p w14:paraId="1D267382" w14:textId="39922D01" w:rsidR="006465AD" w:rsidRPr="00967F8D" w:rsidRDefault="006465A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 w:rsidRPr="00967F8D">
        <w:rPr>
          <w:rFonts w:ascii="Book Antiqua" w:hAnsi="Book Antiqua"/>
          <w:color w:val="161718" w:themeColor="text1"/>
          <w:sz w:val="32"/>
          <w:szCs w:val="24"/>
        </w:rPr>
        <w:t xml:space="preserve">0:46 Leer; </w:t>
      </w:r>
      <w:proofErr w:type="spellStart"/>
      <w:r w:rsidRPr="00967F8D">
        <w:rPr>
          <w:rFonts w:ascii="Book Antiqua" w:hAnsi="Book Antiqua"/>
          <w:color w:val="161718" w:themeColor="text1"/>
          <w:sz w:val="32"/>
          <w:szCs w:val="24"/>
        </w:rPr>
        <w:t>Gen_token</w:t>
      </w:r>
      <w:proofErr w:type="spellEnd"/>
      <w:r w:rsidRPr="00967F8D">
        <w:rPr>
          <w:rFonts w:ascii="Book Antiqua" w:hAnsi="Book Antiqua"/>
          <w:color w:val="161718" w:themeColor="text1"/>
          <w:sz w:val="32"/>
          <w:szCs w:val="24"/>
        </w:rPr>
        <w:t>(&lt;</w:t>
      </w:r>
      <w:proofErr w:type="spellStart"/>
      <w:proofErr w:type="gramStart"/>
      <w:r w:rsidRPr="00967F8D">
        <w:rPr>
          <w:rFonts w:ascii="Book Antiqua" w:hAnsi="Book Antiqua"/>
          <w:color w:val="161718" w:themeColor="text1"/>
          <w:sz w:val="32"/>
          <w:szCs w:val="24"/>
        </w:rPr>
        <w:t>Pcoma</w:t>
      </w:r>
      <w:proofErr w:type="spellEnd"/>
      <w:r w:rsidRPr="00967F8D">
        <w:rPr>
          <w:rFonts w:ascii="Book Antiqua" w:hAnsi="Book Antiqua"/>
          <w:color w:val="161718" w:themeColor="text1"/>
          <w:sz w:val="32"/>
          <w:szCs w:val="24"/>
        </w:rPr>
        <w:t>,-</w:t>
      </w:r>
      <w:proofErr w:type="gramEnd"/>
      <w:r w:rsidRPr="00967F8D">
        <w:rPr>
          <w:rFonts w:ascii="Book Antiqua" w:hAnsi="Book Antiqua"/>
          <w:color w:val="161718" w:themeColor="text1"/>
          <w:sz w:val="32"/>
          <w:szCs w:val="24"/>
        </w:rPr>
        <w:t>&gt;)</w:t>
      </w:r>
    </w:p>
    <w:p w14:paraId="11B5240A" w14:textId="40533FFA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0:47 Leer;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Gen_token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>(&lt;</w:t>
      </w:r>
      <w:proofErr w:type="gramStart"/>
      <w:r>
        <w:rPr>
          <w:rFonts w:ascii="Book Antiqua" w:hAnsi="Book Antiqua"/>
          <w:color w:val="161718" w:themeColor="text1"/>
          <w:sz w:val="32"/>
          <w:szCs w:val="24"/>
        </w:rPr>
        <w:t>Coma,-</w:t>
      </w:r>
      <w:proofErr w:type="gramEnd"/>
      <w:r>
        <w:rPr>
          <w:rFonts w:ascii="Book Antiqua" w:hAnsi="Book Antiqua"/>
          <w:color w:val="161718" w:themeColor="text1"/>
          <w:sz w:val="32"/>
          <w:szCs w:val="24"/>
        </w:rPr>
        <w:t>&gt;)</w:t>
      </w:r>
    </w:p>
    <w:p w14:paraId="180C9A9F" w14:textId="59525349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0:7 Leer; </w:t>
      </w:r>
    </w:p>
    <w:p w14:paraId="259DC43A" w14:textId="288C0A22" w:rsidR="00D42477" w:rsidRDefault="00D42477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7:8 Leer; lexema = c</w:t>
      </w:r>
    </w:p>
    <w:p w14:paraId="461DB88A" w14:textId="59854F4F" w:rsidR="00D42477" w:rsidRDefault="00D42477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8:8 Leer; lexema = lexema </w:t>
      </w:r>
      <w:r w:rsidRPr="00D42477">
        <w:rPr>
          <w:rFonts w:ascii="Cambria Math" w:hAnsi="Cambria Math" w:cs="Cambria Math"/>
          <w:color w:val="161718" w:themeColor="text1"/>
          <w:sz w:val="32"/>
          <w:szCs w:val="24"/>
        </w:rPr>
        <w:t>⊕</w:t>
      </w:r>
      <w:r>
        <w:rPr>
          <w:rFonts w:ascii="Book Antiqua" w:hAnsi="Book Antiqua"/>
          <w:color w:val="161718" w:themeColor="text1"/>
          <w:sz w:val="32"/>
          <w:szCs w:val="24"/>
        </w:rPr>
        <w:t xml:space="preserve"> c</w:t>
      </w:r>
    </w:p>
    <w:p w14:paraId="38613B7B" w14:textId="3BAA62F4" w:rsidR="00D42477" w:rsidRDefault="00D42477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8:48 Leer; Gen_token(&lt;cad,lexema&gt;)</w:t>
      </w:r>
    </w:p>
    <w:p w14:paraId="19702EEE" w14:textId="77777777" w:rsidR="00D42477" w:rsidRDefault="00D42477" w:rsidP="00D42477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0:9 Leer; </w:t>
      </w:r>
    </w:p>
    <w:p w14:paraId="7FC52B03" w14:textId="77777777" w:rsidR="00D42477" w:rsidRDefault="00D42477" w:rsidP="00D42477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lastRenderedPageBreak/>
        <w:t>9:49 Leer; Gen_token(&lt;Inc,-&gt;)</w:t>
      </w:r>
    </w:p>
    <w:p w14:paraId="672BE154" w14:textId="49D78040" w:rsidR="00D42477" w:rsidRDefault="00D42477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0:5 valor = valor_ascii(d);</w:t>
      </w:r>
      <w:r w:rsidR="007B183D" w:rsidRPr="007B183D">
        <w:rPr>
          <w:rFonts w:ascii="Book Antiqua" w:hAnsi="Book Antiqua"/>
          <w:color w:val="161718" w:themeColor="text1"/>
          <w:sz w:val="32"/>
          <w:szCs w:val="24"/>
        </w:rPr>
        <w:t xml:space="preserve"> </w:t>
      </w:r>
      <w:r w:rsidR="007B183D">
        <w:rPr>
          <w:rFonts w:ascii="Book Antiqua" w:hAnsi="Book Antiqua"/>
          <w:color w:val="161718" w:themeColor="text1"/>
          <w:sz w:val="32"/>
          <w:szCs w:val="24"/>
        </w:rPr>
        <w:t>Leer</w:t>
      </w:r>
    </w:p>
    <w:p w14:paraId="5AEA4E71" w14:textId="7F8557EA" w:rsidR="007B183D" w:rsidRDefault="007B183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5:5 valor  = valor * 10 + valor_ascii(d); Leer</w:t>
      </w:r>
    </w:p>
    <w:p w14:paraId="1A16ED42" w14:textId="278A28CA" w:rsidR="007B183D" w:rsidRPr="00517AA1" w:rsidRDefault="007B183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 w:rsidRPr="00517AA1">
        <w:rPr>
          <w:rFonts w:ascii="Book Antiqua" w:hAnsi="Book Antiqua"/>
          <w:color w:val="161718" w:themeColor="text1"/>
          <w:sz w:val="32"/>
          <w:szCs w:val="24"/>
        </w:rPr>
        <w:t>5:50 If valor &lt;= 32767 then Gen_token(&lt;cte_entera, valor&gt;)</w:t>
      </w:r>
    </w:p>
    <w:p w14:paraId="4013AD24" w14:textId="7DB6EE20" w:rsidR="007B183D" w:rsidRPr="007B183D" w:rsidRDefault="007B183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 w:rsidRPr="00517AA1">
        <w:rPr>
          <w:rFonts w:ascii="Book Antiqua" w:hAnsi="Book Antiqua"/>
          <w:color w:val="161718" w:themeColor="text1"/>
          <w:sz w:val="32"/>
          <w:szCs w:val="24"/>
        </w:rPr>
        <w:tab/>
      </w:r>
      <w:r w:rsidRPr="007B183D">
        <w:rPr>
          <w:rFonts w:ascii="Book Antiqua" w:hAnsi="Book Antiqua"/>
          <w:color w:val="161718" w:themeColor="text1"/>
          <w:sz w:val="32"/>
          <w:szCs w:val="24"/>
        </w:rPr>
        <w:t xml:space="preserve">Else error(17, nº de línea) </w:t>
      </w:r>
      <w:r w:rsidRPr="007B183D">
        <w:rPr>
          <w:rFonts w:ascii="Book Antiqua" w:hAnsi="Book Antiqua"/>
          <w:color w:val="auto"/>
          <w:sz w:val="32"/>
          <w:szCs w:val="24"/>
          <w:highlight w:val="yellow"/>
        </w:rPr>
        <w:t>REPASAR ESTO</w:t>
      </w:r>
    </w:p>
    <w:p w14:paraId="1A03C197" w14:textId="4FC978CB" w:rsidR="006465AD" w:rsidRDefault="007B183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5:6 Leer</w:t>
      </w:r>
    </w:p>
    <w:p w14:paraId="5694A790" w14:textId="0D8EF8F3" w:rsid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6:10 valor = valor + valor_ascii(d) *10^-1; nDecimales = -2; Leer</w:t>
      </w:r>
    </w:p>
    <w:p w14:paraId="72D3C107" w14:textId="3187CF4E" w:rsidR="007B183D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10</w:t>
      </w:r>
      <w:r w:rsidR="007B183D">
        <w:rPr>
          <w:rFonts w:ascii="Book Antiqua" w:hAnsi="Book Antiqua"/>
          <w:color w:val="161718" w:themeColor="text1"/>
          <w:sz w:val="32"/>
          <w:szCs w:val="24"/>
        </w:rPr>
        <w:t>:</w:t>
      </w:r>
      <w:r>
        <w:rPr>
          <w:rFonts w:ascii="Book Antiqua" w:hAnsi="Book Antiqua"/>
          <w:color w:val="161718" w:themeColor="text1"/>
          <w:sz w:val="32"/>
          <w:szCs w:val="24"/>
        </w:rPr>
        <w:t>10</w:t>
      </w:r>
      <w:r w:rsidR="007B183D">
        <w:rPr>
          <w:rFonts w:ascii="Book Antiqua" w:hAnsi="Book Antiqua"/>
          <w:color w:val="161718" w:themeColor="text1"/>
          <w:sz w:val="32"/>
          <w:szCs w:val="24"/>
        </w:rPr>
        <w:t xml:space="preserve"> valor </w:t>
      </w:r>
      <w:r w:rsidR="00FB28D9">
        <w:rPr>
          <w:rFonts w:ascii="Book Antiqua" w:hAnsi="Book Antiqua"/>
          <w:color w:val="161718" w:themeColor="text1"/>
          <w:sz w:val="32"/>
          <w:szCs w:val="24"/>
        </w:rPr>
        <w:t>= valor + valor</w:t>
      </w:r>
      <w:r>
        <w:rPr>
          <w:rFonts w:ascii="Book Antiqua" w:hAnsi="Book Antiqua"/>
          <w:color w:val="161718" w:themeColor="text1"/>
          <w:sz w:val="32"/>
          <w:szCs w:val="24"/>
        </w:rPr>
        <w:t>_ascii(d)</w:t>
      </w:r>
      <w:r w:rsidR="00FB28D9">
        <w:rPr>
          <w:rFonts w:ascii="Book Antiqua" w:hAnsi="Book Antiqua"/>
          <w:color w:val="161718" w:themeColor="text1"/>
          <w:sz w:val="32"/>
          <w:szCs w:val="24"/>
        </w:rPr>
        <w:t xml:space="preserve"> * 10^nDecimales--; Leer</w:t>
      </w:r>
    </w:p>
    <w:p w14:paraId="7DC43628" w14:textId="77E9190F" w:rsidR="00FB28D9" w:rsidRPr="00517AA1" w:rsidRDefault="00FB28D9" w:rsidP="00FB28D9">
      <w:pPr>
        <w:rPr>
          <w:rFonts w:ascii="Book Antiqua" w:hAnsi="Book Antiqua"/>
          <w:color w:val="161718" w:themeColor="text1"/>
          <w:sz w:val="32"/>
          <w:szCs w:val="24"/>
          <w:lang w:val="en-US"/>
        </w:rPr>
      </w:pPr>
      <w:r w:rsidRPr="00517AA1">
        <w:rPr>
          <w:rFonts w:ascii="Book Antiqua" w:hAnsi="Book Antiqua"/>
          <w:color w:val="161718" w:themeColor="text1"/>
          <w:sz w:val="32"/>
          <w:szCs w:val="24"/>
          <w:lang w:val="en-US"/>
        </w:rPr>
        <w:t>10:51 If valor &lt;= 117549436.0 then Gen_token(&lt;cte_real, valor&gt;)</w:t>
      </w:r>
    </w:p>
    <w:p w14:paraId="6B5EA174" w14:textId="096B4E4C" w:rsidR="00FB28D9" w:rsidRPr="007B183D" w:rsidRDefault="00FB28D9" w:rsidP="00FB28D9">
      <w:pPr>
        <w:rPr>
          <w:rFonts w:ascii="Book Antiqua" w:hAnsi="Book Antiqua"/>
          <w:color w:val="161718" w:themeColor="text1"/>
          <w:sz w:val="32"/>
          <w:szCs w:val="24"/>
        </w:rPr>
      </w:pPr>
      <w:r w:rsidRPr="00517AA1">
        <w:rPr>
          <w:rFonts w:ascii="Book Antiqua" w:hAnsi="Book Antiqua"/>
          <w:color w:val="161718" w:themeColor="text1"/>
          <w:sz w:val="32"/>
          <w:szCs w:val="24"/>
          <w:lang w:val="en-US"/>
        </w:rPr>
        <w:tab/>
      </w:r>
      <w:r w:rsidRPr="007B183D">
        <w:rPr>
          <w:rFonts w:ascii="Book Antiqua" w:hAnsi="Book Antiqua"/>
          <w:color w:val="161718" w:themeColor="text1"/>
          <w:sz w:val="32"/>
          <w:szCs w:val="24"/>
        </w:rPr>
        <w:t>Else error(1</w:t>
      </w:r>
      <w:r>
        <w:rPr>
          <w:rFonts w:ascii="Book Antiqua" w:hAnsi="Book Antiqua"/>
          <w:color w:val="161718" w:themeColor="text1"/>
          <w:sz w:val="32"/>
          <w:szCs w:val="24"/>
        </w:rPr>
        <w:t>8</w:t>
      </w:r>
      <w:r w:rsidRPr="007B183D">
        <w:rPr>
          <w:rFonts w:ascii="Book Antiqua" w:hAnsi="Book Antiqua"/>
          <w:color w:val="161718" w:themeColor="text1"/>
          <w:sz w:val="32"/>
          <w:szCs w:val="24"/>
        </w:rPr>
        <w:t xml:space="preserve">, nº de línea) </w:t>
      </w:r>
      <w:r w:rsidRPr="007B183D">
        <w:rPr>
          <w:rFonts w:ascii="Book Antiqua" w:hAnsi="Book Antiqua"/>
          <w:color w:val="auto"/>
          <w:sz w:val="32"/>
          <w:szCs w:val="24"/>
          <w:highlight w:val="yellow"/>
        </w:rPr>
        <w:t>REPASAR ESTO</w:t>
      </w:r>
    </w:p>
    <w:p w14:paraId="45179561" w14:textId="7CC44CE3" w:rsidR="00FB28D9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0:4 Leer; lexema = l</w:t>
      </w:r>
    </w:p>
    <w:p w14:paraId="0CB82A51" w14:textId="03F16956" w:rsid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4:4 Leer; lexema = lexema</w:t>
      </w:r>
      <w:r w:rsidRPr="00D42477">
        <w:rPr>
          <w:rFonts w:ascii="Cambria Math" w:hAnsi="Cambria Math" w:cs="Cambria Math"/>
          <w:color w:val="161718" w:themeColor="text1"/>
          <w:sz w:val="32"/>
          <w:szCs w:val="24"/>
        </w:rPr>
        <w:t>⊕</w:t>
      </w:r>
      <w:r>
        <w:rPr>
          <w:rFonts w:ascii="Book Antiqua" w:hAnsi="Book Antiqua"/>
          <w:color w:val="161718" w:themeColor="text1"/>
          <w:sz w:val="32"/>
          <w:szCs w:val="24"/>
        </w:rPr>
        <w:t xml:space="preserve"> l</w:t>
      </w:r>
    </w:p>
    <w:p w14:paraId="500ECD15" w14:textId="77777777" w:rsid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4:52 If es_pal_reservada(lexema) </w:t>
      </w:r>
    </w:p>
    <w:p w14:paraId="6721F209" w14:textId="3B15D811" w:rsidR="0071008C" w:rsidRDefault="0071008C" w:rsidP="0071008C">
      <w:pPr>
        <w:ind w:left="720" w:firstLine="720"/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then Gen_token(&lt;código_pal_reservada(lexema),-&gt;)</w:t>
      </w:r>
    </w:p>
    <w:p w14:paraId="0A3C56BA" w14:textId="007305E1" w:rsidR="0071008C" w:rsidRPr="007B183D" w:rsidRDefault="0071008C" w:rsidP="0071008C">
      <w:pPr>
        <w:ind w:firstLine="720"/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else if zona_declaración… </w:t>
      </w: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Seguir con esto</w:t>
      </w:r>
    </w:p>
    <w:p w14:paraId="312E9E20" w14:textId="77777777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</w:rPr>
      </w:pPr>
    </w:p>
    <w:p w14:paraId="2DF44FC8" w14:textId="77777777" w:rsid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</w:p>
    <w:p w14:paraId="3863F1CB" w14:textId="38953971" w:rsidR="0071008C" w:rsidRP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  <w:highlight w:val="yellow"/>
        </w:rPr>
      </w:pP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0:1 Leer</w:t>
      </w:r>
    </w:p>
    <w:p w14:paraId="53619853" w14:textId="4393FE55" w:rsidR="0071008C" w:rsidRP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  <w:highlight w:val="yellow"/>
        </w:rPr>
      </w:pP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1:2 Leer</w:t>
      </w:r>
    </w:p>
    <w:p w14:paraId="12BB38AB" w14:textId="45BAE871" w:rsidR="0071008C" w:rsidRP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  <w:highlight w:val="yellow"/>
        </w:rPr>
      </w:pP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2:2 Leer</w:t>
      </w:r>
    </w:p>
    <w:p w14:paraId="34C24F92" w14:textId="06A9DCAA" w:rsidR="0071008C" w:rsidRP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  <w:highlight w:val="yellow"/>
        </w:rPr>
      </w:pP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2:3 Leer</w:t>
      </w:r>
    </w:p>
    <w:p w14:paraId="6743FD4C" w14:textId="0179D76C" w:rsid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3:53 Leer</w:t>
      </w:r>
    </w:p>
    <w:p w14:paraId="418338B7" w14:textId="77777777" w:rsid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</w:p>
    <w:p w14:paraId="0C6936DC" w14:textId="2869545A" w:rsidR="0071008C" w:rsidRPr="007B183D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Creo que no hay que poner los comentarios y que habrá que quitarlo del autómata</w:t>
      </w:r>
      <w:r>
        <w:rPr>
          <w:rFonts w:ascii="Book Antiqua" w:hAnsi="Book Antiqua"/>
          <w:color w:val="161718" w:themeColor="text1"/>
          <w:sz w:val="32"/>
          <w:szCs w:val="24"/>
        </w:rPr>
        <w:t xml:space="preserve"> (Preguntar)</w:t>
      </w:r>
    </w:p>
    <w:p w14:paraId="7E74FAC1" w14:textId="5C4AB7D4" w:rsidR="006465AD" w:rsidRPr="007B183D" w:rsidRDefault="006465AD" w:rsidP="006465AD">
      <w:pPr>
        <w:rPr>
          <w:rFonts w:ascii="Book Antiqua" w:hAnsi="Book Antiqua"/>
          <w:color w:val="161718" w:themeColor="text1"/>
          <w:sz w:val="32"/>
          <w:szCs w:val="24"/>
        </w:rPr>
      </w:pPr>
    </w:p>
    <w:p w14:paraId="49D92393" w14:textId="77777777" w:rsidR="007E6E3F" w:rsidRPr="007B183D" w:rsidRDefault="007E6E3F" w:rsidP="00B66140">
      <w:pPr>
        <w:rPr>
          <w:rFonts w:ascii="Book Antiqua" w:hAnsi="Book Antiqua"/>
          <w:b/>
          <w:bCs/>
          <w:color w:val="161718" w:themeColor="text1"/>
          <w:sz w:val="44"/>
          <w:szCs w:val="44"/>
        </w:rPr>
      </w:pPr>
    </w:p>
    <w:p w14:paraId="619C0DE6" w14:textId="2C0152FB" w:rsidR="00B66140" w:rsidRPr="007E6E3F" w:rsidRDefault="00085854" w:rsidP="00B66140">
      <w:pPr>
        <w:rPr>
          <w:rFonts w:ascii="Book Antiqua" w:hAnsi="Book Antiqua"/>
          <w:b/>
          <w:bCs/>
          <w:color w:val="161718" w:themeColor="text1"/>
          <w:sz w:val="44"/>
          <w:szCs w:val="44"/>
        </w:rPr>
      </w:pPr>
      <w:r w:rsidRPr="007E6E3F">
        <w:rPr>
          <w:rFonts w:ascii="Book Antiqua" w:hAnsi="Book Antiqua"/>
          <w:b/>
          <w:bCs/>
          <w:color w:val="161718" w:themeColor="text1"/>
          <w:sz w:val="44"/>
          <w:szCs w:val="44"/>
        </w:rPr>
        <w:t>Tabla de Símbolos</w:t>
      </w:r>
    </w:p>
    <w:p w14:paraId="7B1C37A9" w14:textId="77777777" w:rsidR="00085854" w:rsidRDefault="00085854" w:rsidP="00B66140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68A8BA56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2D4CAA8A" w14:textId="24FADA44" w:rsidR="00085854" w:rsidRPr="00465FE5" w:rsidRDefault="00085854" w:rsidP="007E6E3F">
      <w:pPr>
        <w:ind w:firstLine="720"/>
        <w:rPr>
          <w:rFonts w:ascii="Book Antiqua" w:hAnsi="Book Antiqua"/>
          <w:b/>
          <w:bCs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b/>
          <w:bCs/>
          <w:color w:val="161718" w:themeColor="text1"/>
          <w:sz w:val="36"/>
          <w:szCs w:val="36"/>
        </w:rPr>
        <w:t>Tabla Principal</w:t>
      </w:r>
    </w:p>
    <w:p w14:paraId="3DE6A90F" w14:textId="4B6E399E" w:rsidR="00085854" w:rsidRPr="00465FE5" w:rsidRDefault="00085854" w:rsidP="00085854">
      <w:pPr>
        <w:pStyle w:val="Prrafodelista"/>
        <w:numPr>
          <w:ilvl w:val="0"/>
          <w:numId w:val="5"/>
        </w:numPr>
        <w:rPr>
          <w:rFonts w:ascii="Book Antiqua" w:hAnsi="Book Antiqua"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color w:val="161718" w:themeColor="text1"/>
          <w:sz w:val="36"/>
          <w:szCs w:val="36"/>
        </w:rPr>
        <w:lastRenderedPageBreak/>
        <w:t>Nombre identificador</w:t>
      </w:r>
    </w:p>
    <w:p w14:paraId="442E662E" w14:textId="747DA305" w:rsidR="00085854" w:rsidRPr="00465FE5" w:rsidRDefault="00085854" w:rsidP="00085854">
      <w:pPr>
        <w:pStyle w:val="Prrafodelista"/>
        <w:numPr>
          <w:ilvl w:val="0"/>
          <w:numId w:val="5"/>
        </w:numPr>
        <w:rPr>
          <w:rFonts w:ascii="Book Antiqua" w:hAnsi="Book Antiqua"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color w:val="161718" w:themeColor="text1"/>
          <w:sz w:val="36"/>
          <w:szCs w:val="36"/>
        </w:rPr>
        <w:t>Atributos</w:t>
      </w:r>
    </w:p>
    <w:p w14:paraId="2FB0CDF1" w14:textId="77777777" w:rsidR="007E6E3F" w:rsidRPr="00465FE5" w:rsidRDefault="007E6E3F" w:rsidP="007E6E3F">
      <w:pPr>
        <w:ind w:left="1800"/>
        <w:rPr>
          <w:rFonts w:ascii="Book Antiqua" w:hAnsi="Book Antiqua"/>
          <w:color w:val="161718" w:themeColor="text1"/>
          <w:sz w:val="36"/>
          <w:szCs w:val="36"/>
        </w:rPr>
      </w:pPr>
    </w:p>
    <w:p w14:paraId="4BC24C6E" w14:textId="140A6FA7" w:rsidR="00085854" w:rsidRPr="00465FE5" w:rsidRDefault="00085854" w:rsidP="007E6E3F">
      <w:pPr>
        <w:ind w:firstLine="720"/>
        <w:rPr>
          <w:rFonts w:ascii="Book Antiqua" w:hAnsi="Book Antiqua"/>
          <w:b/>
          <w:bCs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b/>
          <w:bCs/>
          <w:color w:val="161718" w:themeColor="text1"/>
          <w:sz w:val="36"/>
          <w:szCs w:val="36"/>
        </w:rPr>
        <w:t>Tablas Locales</w:t>
      </w:r>
      <w:r w:rsidR="00465FE5">
        <w:rPr>
          <w:rFonts w:ascii="Book Antiqua" w:hAnsi="Book Antiqua"/>
          <w:b/>
          <w:bCs/>
          <w:color w:val="161718" w:themeColor="text1"/>
          <w:sz w:val="36"/>
          <w:szCs w:val="36"/>
        </w:rPr>
        <w:t xml:space="preserve"> </w:t>
      </w:r>
    </w:p>
    <w:p w14:paraId="2F04DF55" w14:textId="33406D05" w:rsidR="00085854" w:rsidRPr="00465FE5" w:rsidRDefault="00085854" w:rsidP="007E6E3F">
      <w:pPr>
        <w:pStyle w:val="Prrafodelista"/>
        <w:numPr>
          <w:ilvl w:val="2"/>
          <w:numId w:val="6"/>
        </w:numPr>
        <w:rPr>
          <w:rFonts w:ascii="Book Antiqua" w:hAnsi="Book Antiqua"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color w:val="161718" w:themeColor="text1"/>
          <w:sz w:val="36"/>
          <w:szCs w:val="36"/>
        </w:rPr>
        <w:t>Nombre función</w:t>
      </w:r>
    </w:p>
    <w:p w14:paraId="7B73DBA5" w14:textId="549746C3" w:rsidR="00085854" w:rsidRPr="00465FE5" w:rsidRDefault="007E6E3F" w:rsidP="007E6E3F">
      <w:pPr>
        <w:pStyle w:val="Prrafodelista"/>
        <w:numPr>
          <w:ilvl w:val="2"/>
          <w:numId w:val="6"/>
        </w:numPr>
        <w:rPr>
          <w:rFonts w:ascii="Book Antiqua" w:hAnsi="Book Antiqua"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color w:val="161718" w:themeColor="text1"/>
          <w:sz w:val="36"/>
          <w:szCs w:val="36"/>
        </w:rPr>
        <w:t>Nombres identificadores</w:t>
      </w:r>
    </w:p>
    <w:p w14:paraId="773E7651" w14:textId="32FBF5A7" w:rsidR="007E6E3F" w:rsidRPr="00465FE5" w:rsidRDefault="007E6E3F" w:rsidP="007E6E3F">
      <w:pPr>
        <w:pStyle w:val="Prrafodelista"/>
        <w:numPr>
          <w:ilvl w:val="2"/>
          <w:numId w:val="6"/>
        </w:numPr>
        <w:rPr>
          <w:rFonts w:ascii="Book Antiqua" w:hAnsi="Book Antiqua"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color w:val="161718" w:themeColor="text1"/>
          <w:sz w:val="36"/>
          <w:szCs w:val="36"/>
        </w:rPr>
        <w:t>Atributos</w:t>
      </w:r>
    </w:p>
    <w:p w14:paraId="0DF5D06B" w14:textId="77777777" w:rsidR="00B66140" w:rsidRDefault="00B66140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5947C0E6" w14:textId="70D87634" w:rsidR="00B66140" w:rsidRPr="00465FE5" w:rsidRDefault="00465FE5" w:rsidP="00B66140">
      <w:pPr>
        <w:rPr>
          <w:rFonts w:ascii="Book Antiqua" w:hAnsi="Book Antiqua"/>
          <w:color w:val="161718" w:themeColor="text1"/>
          <w:sz w:val="32"/>
          <w:szCs w:val="32"/>
        </w:rPr>
      </w:pPr>
      <w:r w:rsidRPr="00465FE5">
        <w:rPr>
          <w:rFonts w:ascii="Book Antiqua" w:hAnsi="Book Antiqua"/>
          <w:color w:val="161718" w:themeColor="text1"/>
          <w:sz w:val="32"/>
          <w:szCs w:val="32"/>
        </w:rPr>
        <w:t>Todavía no hemos implementado las tablas</w:t>
      </w:r>
      <w:r>
        <w:rPr>
          <w:rFonts w:ascii="Book Antiqua" w:hAnsi="Book Antiqua"/>
          <w:color w:val="161718" w:themeColor="text1"/>
          <w:sz w:val="32"/>
          <w:szCs w:val="32"/>
        </w:rPr>
        <w:t xml:space="preserve"> locales.</w:t>
      </w:r>
    </w:p>
    <w:p w14:paraId="55C3C634" w14:textId="77777777" w:rsidR="00B66140" w:rsidRDefault="00B66140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1E5D4528" w14:textId="77777777" w:rsidR="00B66140" w:rsidRDefault="00B66140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0DCB798F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5AB12E94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04224522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1D02F2A7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173404E3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068E7DAC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4AA97943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5BF51324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77F59D54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68481E47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728212AE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22BB9AFC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26F9891F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1365F5FC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460C8F13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3CB224EF" w14:textId="20FA61BA" w:rsidR="007E6E3F" w:rsidRDefault="007E6E3F" w:rsidP="007E6E3F">
      <w:pPr>
        <w:jc w:val="center"/>
        <w:rPr>
          <w:rFonts w:ascii="Book Antiqua" w:hAnsi="Book Antiqua"/>
          <w:b/>
          <w:bCs/>
          <w:color w:val="161718" w:themeColor="text1"/>
          <w:sz w:val="44"/>
          <w:szCs w:val="44"/>
        </w:rPr>
      </w:pPr>
      <w:r w:rsidRPr="007E6E3F">
        <w:rPr>
          <w:rFonts w:ascii="Book Antiqua" w:hAnsi="Book Antiqua"/>
          <w:b/>
          <w:bCs/>
          <w:color w:val="161718" w:themeColor="text1"/>
          <w:sz w:val="44"/>
          <w:szCs w:val="44"/>
        </w:rPr>
        <w:t>ANEXO</w:t>
      </w:r>
    </w:p>
    <w:p w14:paraId="7E654744" w14:textId="77777777" w:rsidR="007E6E3F" w:rsidRDefault="007E6E3F" w:rsidP="007E6E3F">
      <w:pPr>
        <w:jc w:val="center"/>
        <w:rPr>
          <w:rFonts w:ascii="Book Antiqua" w:hAnsi="Book Antiqua"/>
          <w:b/>
          <w:bCs/>
          <w:color w:val="161718" w:themeColor="text1"/>
          <w:sz w:val="44"/>
          <w:szCs w:val="44"/>
        </w:rPr>
      </w:pPr>
    </w:p>
    <w:p w14:paraId="27129C72" w14:textId="3053B25E" w:rsidR="007E6E3F" w:rsidRPr="007E6E3F" w:rsidRDefault="007E6E3F" w:rsidP="007E6E3F">
      <w:pPr>
        <w:rPr>
          <w:rFonts w:ascii="Book Antiqua" w:hAnsi="Book Antiqua"/>
          <w:b/>
          <w:bCs/>
          <w:color w:val="161718" w:themeColor="text1"/>
          <w:sz w:val="36"/>
          <w:szCs w:val="36"/>
        </w:rPr>
      </w:pPr>
      <w:r w:rsidRPr="007E6E3F">
        <w:rPr>
          <w:rFonts w:ascii="Book Antiqua" w:hAnsi="Book Antiqua"/>
          <w:b/>
          <w:bCs/>
          <w:color w:val="161718" w:themeColor="text1"/>
          <w:sz w:val="36"/>
          <w:szCs w:val="36"/>
        </w:rPr>
        <w:t>Caso de prueba correcto 1</w:t>
      </w:r>
    </w:p>
    <w:p w14:paraId="677B1DDC" w14:textId="77777777" w:rsidR="00B66140" w:rsidRDefault="00B66140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1095DF8B" w14:textId="77777777" w:rsidR="007E6E3F" w:rsidRPr="007E6E3F" w:rsidRDefault="007E6E3F" w:rsidP="007E6E3F">
      <w:pPr>
        <w:rPr>
          <w:rFonts w:ascii="Book Antiqua" w:hAnsi="Book Antiqua"/>
          <w:color w:val="161718" w:themeColor="text1"/>
          <w:sz w:val="32"/>
          <w:szCs w:val="32"/>
          <w:lang w:val="en-US"/>
        </w:rPr>
      </w:pPr>
      <w:r>
        <w:rPr>
          <w:rFonts w:ascii="Book Antiqua" w:hAnsi="Book Antiqua"/>
          <w:b/>
          <w:bCs/>
          <w:color w:val="161718" w:themeColor="text1"/>
          <w:sz w:val="32"/>
          <w:szCs w:val="32"/>
        </w:rPr>
        <w:tab/>
      </w:r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boolean function prueba ( int cont , boolean ret ) {</w:t>
      </w:r>
    </w:p>
    <w:p w14:paraId="60AD99BB" w14:textId="77777777" w:rsidR="007E6E3F" w:rsidRPr="007E6E3F" w:rsidRDefault="007E6E3F" w:rsidP="007E6E3F">
      <w:pPr>
        <w:rPr>
          <w:rFonts w:ascii="Book Antiqua" w:hAnsi="Book Antiqua"/>
          <w:color w:val="161718" w:themeColor="text1"/>
          <w:sz w:val="32"/>
          <w:szCs w:val="32"/>
          <w:lang w:val="en-US"/>
        </w:rPr>
      </w:pPr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lastRenderedPageBreak/>
        <w:tab/>
        <w:t>for ( int i = 0 ; i &lt; cont ; i++) {</w:t>
      </w:r>
    </w:p>
    <w:p w14:paraId="7EEF8AA6" w14:textId="77777777" w:rsidR="007E6E3F" w:rsidRPr="00101C81" w:rsidRDefault="007E6E3F" w:rsidP="007E6E3F">
      <w:pPr>
        <w:rPr>
          <w:rFonts w:ascii="Book Antiqua" w:hAnsi="Book Antiqua"/>
          <w:color w:val="161718" w:themeColor="text1"/>
          <w:sz w:val="32"/>
          <w:szCs w:val="32"/>
          <w:lang w:val="en-GB"/>
        </w:rPr>
      </w:pPr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ab/>
      </w:r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ab/>
      </w:r>
      <w:r w:rsidRPr="00101C81">
        <w:rPr>
          <w:rFonts w:ascii="Book Antiqua" w:hAnsi="Book Antiqua"/>
          <w:color w:val="161718" w:themeColor="text1"/>
          <w:sz w:val="32"/>
          <w:szCs w:val="32"/>
          <w:lang w:val="en-GB"/>
        </w:rPr>
        <w:t>ret = true;</w:t>
      </w:r>
    </w:p>
    <w:p w14:paraId="46A6FBD7" w14:textId="77777777" w:rsidR="007E6E3F" w:rsidRPr="00101C81" w:rsidRDefault="007E6E3F" w:rsidP="007E6E3F">
      <w:pPr>
        <w:rPr>
          <w:rFonts w:ascii="Book Antiqua" w:hAnsi="Book Antiqua"/>
          <w:color w:val="161718" w:themeColor="text1"/>
          <w:sz w:val="32"/>
          <w:szCs w:val="32"/>
          <w:lang w:val="en-GB"/>
        </w:rPr>
      </w:pPr>
      <w:r w:rsidRPr="00101C81">
        <w:rPr>
          <w:rFonts w:ascii="Book Antiqua" w:hAnsi="Book Antiqua"/>
          <w:color w:val="161718" w:themeColor="text1"/>
          <w:sz w:val="32"/>
          <w:szCs w:val="32"/>
          <w:lang w:val="en-GB"/>
        </w:rPr>
        <w:tab/>
        <w:t>}</w:t>
      </w:r>
    </w:p>
    <w:p w14:paraId="0F183290" w14:textId="77777777" w:rsidR="007E6E3F" w:rsidRPr="00101C81" w:rsidRDefault="007E6E3F" w:rsidP="007E6E3F">
      <w:pPr>
        <w:rPr>
          <w:rFonts w:ascii="Book Antiqua" w:hAnsi="Book Antiqua"/>
          <w:color w:val="161718" w:themeColor="text1"/>
          <w:sz w:val="32"/>
          <w:szCs w:val="32"/>
          <w:lang w:val="en-GB"/>
        </w:rPr>
      </w:pPr>
      <w:r w:rsidRPr="00101C81">
        <w:rPr>
          <w:rFonts w:ascii="Book Antiqua" w:hAnsi="Book Antiqua"/>
          <w:color w:val="161718" w:themeColor="text1"/>
          <w:sz w:val="32"/>
          <w:szCs w:val="32"/>
          <w:lang w:val="en-GB"/>
        </w:rPr>
        <w:tab/>
        <w:t>return ret;</w:t>
      </w:r>
    </w:p>
    <w:p w14:paraId="116B9F8C" w14:textId="2E586E6B" w:rsidR="00B66140" w:rsidRPr="00101C81" w:rsidRDefault="007E6E3F" w:rsidP="007E6E3F">
      <w:pPr>
        <w:rPr>
          <w:rFonts w:ascii="Book Antiqua" w:hAnsi="Book Antiqua"/>
          <w:color w:val="161718" w:themeColor="text1"/>
          <w:sz w:val="32"/>
          <w:szCs w:val="32"/>
          <w:lang w:val="en-GB"/>
        </w:rPr>
      </w:pPr>
      <w:r w:rsidRPr="00101C81">
        <w:rPr>
          <w:rFonts w:ascii="Book Antiqua" w:hAnsi="Book Antiqua"/>
          <w:color w:val="161718" w:themeColor="text1"/>
          <w:sz w:val="32"/>
          <w:szCs w:val="32"/>
          <w:lang w:val="en-GB"/>
        </w:rPr>
        <w:t>}</w:t>
      </w:r>
    </w:p>
    <w:p w14:paraId="02288286" w14:textId="77777777" w:rsidR="00465FE5" w:rsidRPr="00101C81" w:rsidRDefault="00465FE5" w:rsidP="007E6E3F">
      <w:pPr>
        <w:rPr>
          <w:rFonts w:ascii="Book Antiqua" w:hAnsi="Book Antiqua"/>
          <w:color w:val="161718" w:themeColor="text1"/>
          <w:sz w:val="32"/>
          <w:szCs w:val="32"/>
          <w:lang w:val="en-GB"/>
        </w:rPr>
      </w:pPr>
    </w:p>
    <w:p w14:paraId="1E5A7E6B" w14:textId="3BDD7088" w:rsidR="007E6E3F" w:rsidRPr="00101C81" w:rsidRDefault="000D30DC" w:rsidP="007E6E3F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GB"/>
        </w:rPr>
      </w:pPr>
      <w:r w:rsidRPr="00101C81">
        <w:rPr>
          <w:rFonts w:ascii="Book Antiqua" w:hAnsi="Book Antiqua"/>
          <w:b/>
          <w:bCs/>
          <w:color w:val="161718" w:themeColor="text1"/>
          <w:sz w:val="32"/>
          <w:szCs w:val="32"/>
          <w:lang w:val="en-GB"/>
        </w:rPr>
        <w:t>Fichero Tabla</w:t>
      </w:r>
    </w:p>
    <w:p w14:paraId="7BAD45A2" w14:textId="77777777" w:rsidR="00465FE5" w:rsidRPr="00101C81" w:rsidRDefault="00465FE5" w:rsidP="007E6E3F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GB"/>
        </w:rPr>
      </w:pPr>
    </w:p>
    <w:p w14:paraId="59936C5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07B0333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LEXEMA : 'prueba' </w:t>
      </w:r>
    </w:p>
    <w:p w14:paraId="0DAA1EF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527212D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7D489AC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LEXEMA : 'cont' </w:t>
      </w:r>
    </w:p>
    <w:p w14:paraId="6567206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40540F4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73DADF2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LEXEMA : 'ret' </w:t>
      </w:r>
    </w:p>
    <w:p w14:paraId="2EB086A8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452AB59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12865F6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LEXEMA : 'i' </w:t>
      </w:r>
    </w:p>
    <w:p w14:paraId="480655D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6191DF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7CA01B71" w14:textId="77777777" w:rsidR="000D30DC" w:rsidRPr="00967F8D" w:rsidRDefault="000D30DC" w:rsidP="000D30DC">
      <w:pPr>
        <w:pBdr>
          <w:bottom w:val="single" w:sz="6" w:space="1" w:color="auto"/>
        </w:pBd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* </w:t>
      </w:r>
      <w:proofErr w:type="gramStart"/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>LEXEMA :</w:t>
      </w:r>
      <w:proofErr w:type="gramEnd"/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'true' </w:t>
      </w:r>
    </w:p>
    <w:p w14:paraId="5773B1CB" w14:textId="77777777" w:rsidR="00465FE5" w:rsidRPr="00967F8D" w:rsidRDefault="00465FE5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</w:p>
    <w:p w14:paraId="0B3FD7C7" w14:textId="77777777" w:rsidR="00465FE5" w:rsidRPr="00967F8D" w:rsidRDefault="00465FE5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</w:p>
    <w:p w14:paraId="27BCE82F" w14:textId="77777777" w:rsidR="00465FE5" w:rsidRPr="00967F8D" w:rsidRDefault="00465FE5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</w:p>
    <w:p w14:paraId="22753CE3" w14:textId="77777777" w:rsidR="00465FE5" w:rsidRPr="00967F8D" w:rsidRDefault="00465FE5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</w:p>
    <w:p w14:paraId="4D743AA4" w14:textId="77777777" w:rsidR="00465FE5" w:rsidRPr="00967F8D" w:rsidRDefault="00465FE5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</w:p>
    <w:p w14:paraId="69BDABA3" w14:textId="77777777" w:rsidR="00465FE5" w:rsidRPr="00967F8D" w:rsidRDefault="00465FE5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</w:p>
    <w:p w14:paraId="26530A76" w14:textId="77777777" w:rsidR="00465FE5" w:rsidRPr="00967F8D" w:rsidRDefault="00465FE5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</w:p>
    <w:p w14:paraId="56525277" w14:textId="77777777" w:rsidR="00465FE5" w:rsidRPr="00967F8D" w:rsidRDefault="00465FE5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</w:p>
    <w:p w14:paraId="3D084879" w14:textId="77777777" w:rsidR="00465FE5" w:rsidRPr="00967F8D" w:rsidRDefault="00465FE5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</w:p>
    <w:p w14:paraId="6E4FE5E6" w14:textId="3D9D8226" w:rsidR="000D30DC" w:rsidRPr="00967F8D" w:rsidRDefault="000D30DC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  <w:proofErr w:type="spellStart"/>
      <w:r w:rsidRPr="00967F8D"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  <w:t>Fichero</w:t>
      </w:r>
      <w:proofErr w:type="spellEnd"/>
      <w:r w:rsidRPr="00967F8D"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  <w:t xml:space="preserve"> Tokens</w:t>
      </w:r>
    </w:p>
    <w:p w14:paraId="6B9EA843" w14:textId="77777777" w:rsidR="00465FE5" w:rsidRPr="00967F8D" w:rsidRDefault="00465FE5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</w:p>
    <w:p w14:paraId="091CDE6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[1] &gt; </w:t>
      </w:r>
    </w:p>
    <w:p w14:paraId="338C89F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PalRes , [3] &gt; </w:t>
      </w:r>
    </w:p>
    <w:p w14:paraId="3195378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[1] &gt; </w:t>
      </w:r>
    </w:p>
    <w:p w14:paraId="447EE58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PalRes , [6] &gt; </w:t>
      </w:r>
    </w:p>
    <w:p w14:paraId="5337E5C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[2] &gt; </w:t>
      </w:r>
    </w:p>
    <w:p w14:paraId="2275C6B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PalRes , [1] &gt; </w:t>
      </w:r>
    </w:p>
    <w:p w14:paraId="1B54939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lastRenderedPageBreak/>
        <w:t xml:space="preserve"> &lt; ID , [3] &gt; </w:t>
      </w:r>
    </w:p>
    <w:p w14:paraId="16AF34D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Corch , [1] &gt; </w:t>
      </w:r>
    </w:p>
    <w:p w14:paraId="5A8BEBC8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0D30DC">
        <w:rPr>
          <w:rFonts w:ascii="Book Antiqua" w:hAnsi="Book Antiqua"/>
          <w:color w:val="161718" w:themeColor="text1"/>
          <w:szCs w:val="28"/>
        </w:rPr>
        <w:t xml:space="preserve">&lt; PalRes , [2] &gt; </w:t>
      </w:r>
    </w:p>
    <w:p w14:paraId="44E14E4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PalRes , [6] &gt; </w:t>
      </w:r>
    </w:p>
    <w:p w14:paraId="1284752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ID , [4] &gt; </w:t>
      </w:r>
    </w:p>
    <w:p w14:paraId="7E8F029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CTE , [0] &gt; </w:t>
      </w:r>
    </w:p>
    <w:p w14:paraId="4F63B8F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Punt , [2] &gt; </w:t>
      </w:r>
    </w:p>
    <w:p w14:paraId="3FBADE1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</w:t>
      </w: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&lt; ID , [5] &gt; </w:t>
      </w:r>
    </w:p>
    <w:p w14:paraId="7EE667A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[6] &gt; </w:t>
      </w:r>
    </w:p>
    <w:p w14:paraId="682348F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Punt , [2] &gt; </w:t>
      </w:r>
    </w:p>
    <w:p w14:paraId="2CB2D05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[7] &gt; </w:t>
      </w:r>
    </w:p>
    <w:p w14:paraId="62F09F88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Corch , [1] &gt; </w:t>
      </w:r>
    </w:p>
    <w:p w14:paraId="4425082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[8] &gt; </w:t>
      </w:r>
    </w:p>
    <w:p w14:paraId="5BB5F77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[9] &gt; </w:t>
      </w:r>
    </w:p>
    <w:p w14:paraId="6EE448E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Corch , [2] &gt; </w:t>
      </w:r>
    </w:p>
    <w:p w14:paraId="46CDC598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PalRes , [9] &gt; </w:t>
      </w:r>
    </w:p>
    <w:p w14:paraId="5F2245D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[10] &gt; </w:t>
      </w:r>
    </w:p>
    <w:p w14:paraId="58CD20C0" w14:textId="40DE18FB" w:rsid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0D30DC">
        <w:rPr>
          <w:rFonts w:ascii="Book Antiqua" w:hAnsi="Book Antiqua"/>
          <w:color w:val="161718" w:themeColor="text1"/>
          <w:szCs w:val="28"/>
        </w:rPr>
        <w:t>&lt; Corch , [2] &gt;</w:t>
      </w:r>
    </w:p>
    <w:p w14:paraId="4603A36C" w14:textId="77777777" w:rsid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74CCE27B" w14:textId="124A3533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6"/>
          <w:szCs w:val="36"/>
        </w:rPr>
      </w:pPr>
      <w:r w:rsidRPr="007E6E3F">
        <w:rPr>
          <w:rFonts w:ascii="Book Antiqua" w:hAnsi="Book Antiqua"/>
          <w:b/>
          <w:bCs/>
          <w:color w:val="161718" w:themeColor="text1"/>
          <w:sz w:val="36"/>
          <w:szCs w:val="36"/>
        </w:rPr>
        <w:t xml:space="preserve">Caso de prueba correcto </w:t>
      </w:r>
      <w:r>
        <w:rPr>
          <w:rFonts w:ascii="Book Antiqua" w:hAnsi="Book Antiqua"/>
          <w:b/>
          <w:bCs/>
          <w:color w:val="161718" w:themeColor="text1"/>
          <w:sz w:val="36"/>
          <w:szCs w:val="36"/>
        </w:rPr>
        <w:t>2</w:t>
      </w:r>
    </w:p>
    <w:p w14:paraId="73CE5DD5" w14:textId="77777777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6"/>
          <w:szCs w:val="36"/>
        </w:rPr>
      </w:pPr>
    </w:p>
    <w:p w14:paraId="101F5D0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// Ejemplo correcto palabras reservadas y operadores en JavaScript</w:t>
      </w:r>
    </w:p>
    <w:p w14:paraId="1E401C8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1C9311C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>function suma(a, b) {</w:t>
      </w:r>
    </w:p>
    <w:p w14:paraId="511CE11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 let resultado = a + b;</w:t>
      </w:r>
    </w:p>
    <w:p w14:paraId="5BF52B1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 return resultado;</w:t>
      </w:r>
    </w:p>
    <w:p w14:paraId="67830079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>}</w:t>
      </w:r>
    </w:p>
    <w:p w14:paraId="27B60A1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</w:p>
    <w:p w14:paraId="0DAE9A15" w14:textId="77777777" w:rsidR="000D30DC" w:rsidRPr="00517AA1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517AA1">
        <w:rPr>
          <w:rFonts w:ascii="Book Antiqua" w:hAnsi="Book Antiqua"/>
          <w:color w:val="161718" w:themeColor="text1"/>
          <w:szCs w:val="28"/>
          <w:lang w:val="en-US"/>
        </w:rPr>
        <w:t>let numero1 = 5;</w:t>
      </w:r>
    </w:p>
    <w:p w14:paraId="7E59DD29" w14:textId="77777777" w:rsidR="000D30DC" w:rsidRPr="00517AA1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517AA1">
        <w:rPr>
          <w:rFonts w:ascii="Book Antiqua" w:hAnsi="Book Antiqua"/>
          <w:color w:val="161718" w:themeColor="text1"/>
          <w:szCs w:val="28"/>
          <w:lang w:val="en-US"/>
        </w:rPr>
        <w:t>let numero2 = 3;</w:t>
      </w:r>
    </w:p>
    <w:p w14:paraId="58865D5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let resultadoSuma = suma(numero1, numero2);</w:t>
      </w:r>
    </w:p>
    <w:p w14:paraId="35B6A3C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3AB6ABD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if (resultadoSuma &gt; 0) {</w:t>
      </w:r>
    </w:p>
    <w:p w14:paraId="0CEC269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 console.log('La suma es un número positivo.');</w:t>
      </w:r>
    </w:p>
    <w:p w14:paraId="5A901DA8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}</w:t>
      </w:r>
    </w:p>
    <w:p w14:paraId="2A46C61C" w14:textId="65CE8A79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console.log('La suma es un número no positivo.');</w:t>
      </w:r>
    </w:p>
    <w:p w14:paraId="0B6E5032" w14:textId="77777777" w:rsid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171C9323" w14:textId="1D1882B7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0894DAC8" w14:textId="2D885670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0D30DC">
        <w:rPr>
          <w:rFonts w:ascii="Book Antiqua" w:hAnsi="Book Antiqua"/>
          <w:b/>
          <w:bCs/>
          <w:color w:val="161718" w:themeColor="text1"/>
          <w:sz w:val="32"/>
          <w:szCs w:val="32"/>
        </w:rPr>
        <w:t>Fichero Tabla</w:t>
      </w:r>
    </w:p>
    <w:p w14:paraId="5CA7F163" w14:textId="77777777" w:rsidR="00465FE5" w:rsidRPr="000D30DC" w:rsidRDefault="00465FE5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62B6057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7BFC935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LEXEMA : 'suma' </w:t>
      </w:r>
    </w:p>
    <w:p w14:paraId="23ACC2F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5C0B2F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3C9F2FE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LEXEMA : 'a' </w:t>
      </w:r>
    </w:p>
    <w:p w14:paraId="41FEBB1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645D38D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6759E91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LEXEMA : 'b' </w:t>
      </w:r>
    </w:p>
    <w:p w14:paraId="7F4F190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187FF1F2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7F7180A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LEXEMA : 'resultado' </w:t>
      </w:r>
    </w:p>
    <w:p w14:paraId="4061087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658EA4D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2C57476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LEXEMA : 'numero1' </w:t>
      </w:r>
    </w:p>
    <w:p w14:paraId="2B5B8FE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72ABE442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4760AE4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LEXEMA : 'numero2' </w:t>
      </w:r>
    </w:p>
    <w:p w14:paraId="630B1F8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CC5654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7BCBD39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LEXEMA : 'resultadoSuma' </w:t>
      </w:r>
    </w:p>
    <w:p w14:paraId="558271B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0852975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6383934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LEXEMA : 'console' </w:t>
      </w:r>
    </w:p>
    <w:p w14:paraId="49B5117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426C98F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5B350A2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0D30DC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* LEXEMA : 'log' </w:t>
      </w:r>
    </w:p>
    <w:p w14:paraId="68BA664B" w14:textId="1CD4675F" w:rsid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0D30DC">
        <w:rPr>
          <w:rFonts w:ascii="Book Antiqua" w:hAnsi="Book Antiqua"/>
          <w:color w:val="161718" w:themeColor="text1"/>
          <w:sz w:val="24"/>
          <w:szCs w:val="24"/>
          <w:lang w:val="en-US"/>
        </w:rPr>
        <w:t>-----------------------------------------------------------------</w:t>
      </w:r>
    </w:p>
    <w:p w14:paraId="207E28A6" w14:textId="77777777" w:rsidR="00465FE5" w:rsidRPr="000D30DC" w:rsidRDefault="00465FE5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</w:p>
    <w:p w14:paraId="74A6E152" w14:textId="3E456DDF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  <w:r w:rsidRPr="000D30DC"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  <w:t>Fichero Tokens</w:t>
      </w:r>
    </w:p>
    <w:p w14:paraId="070B564E" w14:textId="77777777" w:rsidR="00465FE5" w:rsidRPr="000D30DC" w:rsidRDefault="00465FE5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</w:p>
    <w:p w14:paraId="2D6C394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&lt; PalRes , [3] &gt; </w:t>
      </w:r>
    </w:p>
    <w:p w14:paraId="2BDD32E7" w14:textId="77777777" w:rsidR="000D30DC" w:rsidRPr="00101C81" w:rsidRDefault="000D30DC" w:rsidP="000D30DC">
      <w:pPr>
        <w:rPr>
          <w:rFonts w:ascii="Book Antiqua" w:hAnsi="Book Antiqua"/>
          <w:color w:val="161718" w:themeColor="text1"/>
          <w:szCs w:val="28"/>
          <w:lang w:val="en-GB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&lt; ID , [1] &gt; </w:t>
      </w:r>
    </w:p>
    <w:p w14:paraId="5FF69BE9" w14:textId="77777777" w:rsidR="000D30DC" w:rsidRPr="00101C81" w:rsidRDefault="000D30DC" w:rsidP="000D30DC">
      <w:pPr>
        <w:rPr>
          <w:rFonts w:ascii="Book Antiqua" w:hAnsi="Book Antiqua"/>
          <w:color w:val="161718" w:themeColor="text1"/>
          <w:szCs w:val="28"/>
          <w:lang w:val="en-GB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&lt; ID , [2] &gt; </w:t>
      </w:r>
    </w:p>
    <w:p w14:paraId="12C82B3D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</w:t>
      </w: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&lt; ID , [3] &gt; </w:t>
      </w:r>
    </w:p>
    <w:p w14:paraId="242F84B9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Corch , [1] &gt; </w:t>
      </w:r>
    </w:p>
    <w:p w14:paraId="4E03849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PalRes , [7] &gt; </w:t>
      </w:r>
    </w:p>
    <w:p w14:paraId="7801CD4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lastRenderedPageBreak/>
        <w:t xml:space="preserve"> &lt; ID , [4] &gt; </w:t>
      </w:r>
    </w:p>
    <w:p w14:paraId="782DCAE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[5] &gt; </w:t>
      </w:r>
    </w:p>
    <w:p w14:paraId="0FCDE82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[6] &gt; </w:t>
      </w:r>
    </w:p>
    <w:p w14:paraId="694FA06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PalRes , [9] &gt; </w:t>
      </w:r>
    </w:p>
    <w:p w14:paraId="2EC90B1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[7] &gt; </w:t>
      </w:r>
    </w:p>
    <w:p w14:paraId="71BA9D3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Corch , [2] &gt; </w:t>
      </w:r>
    </w:p>
    <w:p w14:paraId="1F2DFB22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PalRes , [7] &gt; </w:t>
      </w:r>
    </w:p>
    <w:p w14:paraId="42080B0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[8] &gt; </w:t>
      </w:r>
    </w:p>
    <w:p w14:paraId="499B4CC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Punt , [2] &gt; </w:t>
      </w:r>
    </w:p>
    <w:p w14:paraId="65DC59B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CTE , [5] &gt; </w:t>
      </w:r>
    </w:p>
    <w:p w14:paraId="516A6D8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PalRes , [7] &gt; </w:t>
      </w:r>
    </w:p>
    <w:p w14:paraId="7AF9197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[9] &gt; </w:t>
      </w:r>
    </w:p>
    <w:p w14:paraId="41534F1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Punt , [2] &gt; </w:t>
      </w:r>
    </w:p>
    <w:p w14:paraId="340CE87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CTE , [3] &gt; </w:t>
      </w:r>
    </w:p>
    <w:p w14:paraId="6E3ED3ED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PalRes , [7] &gt; </w:t>
      </w:r>
    </w:p>
    <w:p w14:paraId="7B551BDD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[10] &gt; </w:t>
      </w:r>
    </w:p>
    <w:p w14:paraId="0B1AD55D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[11] &gt; </w:t>
      </w:r>
    </w:p>
    <w:p w14:paraId="1F780FCD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[12] &gt; </w:t>
      </w:r>
    </w:p>
    <w:p w14:paraId="5C02FC18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[13] &gt; </w:t>
      </w:r>
    </w:p>
    <w:p w14:paraId="798E0FA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Punt , [2] &gt; </w:t>
      </w:r>
    </w:p>
    <w:p w14:paraId="59FAE822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PalRes , [5] &gt; </w:t>
      </w:r>
    </w:p>
    <w:p w14:paraId="09A84D6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ID , [14] &gt; </w:t>
      </w:r>
    </w:p>
    <w:p w14:paraId="18AD1A5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CTE , [0] &gt; </w:t>
      </w:r>
    </w:p>
    <w:p w14:paraId="43D94E5B" w14:textId="77777777" w:rsidR="000D30DC" w:rsidRPr="00101C81" w:rsidRDefault="000D30DC" w:rsidP="000D30DC">
      <w:pPr>
        <w:rPr>
          <w:rFonts w:ascii="Book Antiqua" w:hAnsi="Book Antiqua"/>
          <w:color w:val="161718" w:themeColor="text1"/>
          <w:szCs w:val="28"/>
          <w:lang w:val="en-GB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&lt; Corch , [1] &gt; </w:t>
      </w:r>
    </w:p>
    <w:p w14:paraId="029FDA78" w14:textId="77777777" w:rsidR="000D30DC" w:rsidRPr="00517AA1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</w:t>
      </w:r>
      <w:r w:rsidRPr="00517AA1">
        <w:rPr>
          <w:rFonts w:ascii="Book Antiqua" w:hAnsi="Book Antiqua"/>
          <w:color w:val="161718" w:themeColor="text1"/>
          <w:szCs w:val="28"/>
        </w:rPr>
        <w:t xml:space="preserve">&lt; ID , [15] &gt; </w:t>
      </w:r>
    </w:p>
    <w:p w14:paraId="498CE62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517AA1">
        <w:rPr>
          <w:rFonts w:ascii="Book Antiqua" w:hAnsi="Book Antiqua"/>
          <w:color w:val="161718" w:themeColor="text1"/>
          <w:szCs w:val="28"/>
        </w:rPr>
        <w:t xml:space="preserve"> </w:t>
      </w:r>
      <w:r w:rsidRPr="000D30DC">
        <w:rPr>
          <w:rFonts w:ascii="Book Antiqua" w:hAnsi="Book Antiqua"/>
          <w:color w:val="161718" w:themeColor="text1"/>
          <w:szCs w:val="28"/>
        </w:rPr>
        <w:t xml:space="preserve">&lt; ID , [16] &gt; </w:t>
      </w:r>
    </w:p>
    <w:p w14:paraId="3D66B86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Cadena , ["La suma es un número positivo."] &gt; </w:t>
      </w:r>
    </w:p>
    <w:p w14:paraId="28BDC59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Punt , [2] &gt; </w:t>
      </w:r>
    </w:p>
    <w:p w14:paraId="1351770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Corch , [2] &gt; </w:t>
      </w:r>
    </w:p>
    <w:p w14:paraId="37507DE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ID , [17] &gt; </w:t>
      </w:r>
    </w:p>
    <w:p w14:paraId="25FB7E8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ID , [18] &gt; </w:t>
      </w:r>
    </w:p>
    <w:p w14:paraId="3C32F3C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Cadena , ["La suma es un número no positivo."] &gt; </w:t>
      </w:r>
    </w:p>
    <w:p w14:paraId="7FE6D1BA" w14:textId="09BF5CEF" w:rsid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Punt , [2] &gt;</w:t>
      </w:r>
    </w:p>
    <w:p w14:paraId="50414954" w14:textId="77777777" w:rsid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4B3A13F9" w14:textId="3C931B86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6"/>
          <w:szCs w:val="36"/>
        </w:rPr>
      </w:pPr>
      <w:r w:rsidRPr="007E6E3F">
        <w:rPr>
          <w:rFonts w:ascii="Book Antiqua" w:hAnsi="Book Antiqua"/>
          <w:b/>
          <w:bCs/>
          <w:color w:val="161718" w:themeColor="text1"/>
          <w:sz w:val="36"/>
          <w:szCs w:val="36"/>
        </w:rPr>
        <w:t xml:space="preserve">Caso de prueba correcto </w:t>
      </w:r>
      <w:r>
        <w:rPr>
          <w:rFonts w:ascii="Book Antiqua" w:hAnsi="Book Antiqua"/>
          <w:b/>
          <w:bCs/>
          <w:color w:val="161718" w:themeColor="text1"/>
          <w:sz w:val="36"/>
          <w:szCs w:val="36"/>
        </w:rPr>
        <w:t>3</w:t>
      </w:r>
    </w:p>
    <w:p w14:paraId="2104C6E9" w14:textId="77777777" w:rsidR="00465FE5" w:rsidRDefault="00465FE5" w:rsidP="000D30DC">
      <w:pPr>
        <w:rPr>
          <w:rFonts w:ascii="Book Antiqua" w:hAnsi="Book Antiqua"/>
          <w:b/>
          <w:bCs/>
          <w:color w:val="161718" w:themeColor="text1"/>
          <w:sz w:val="36"/>
          <w:szCs w:val="36"/>
        </w:rPr>
      </w:pPr>
    </w:p>
    <w:p w14:paraId="739F85A2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lastRenderedPageBreak/>
        <w:t>// Ejemplo correcto palabras reservadas y operadores en JavaScript</w:t>
      </w:r>
    </w:p>
    <w:p w14:paraId="49D68E1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4715D41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>let nombre = 'Juan';</w:t>
      </w:r>
    </w:p>
    <w:p w14:paraId="2B77022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>let edad = 30;</w:t>
      </w:r>
    </w:p>
    <w:p w14:paraId="0F9A4CB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</w:p>
    <w:p w14:paraId="2D7CD07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function esMayorDeEdad(edad) {</w:t>
      </w:r>
    </w:p>
    <w:p w14:paraId="2855EE2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 return edad &gt; 18;</w:t>
      </w:r>
    </w:p>
    <w:p w14:paraId="039DF2E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}</w:t>
      </w:r>
    </w:p>
    <w:p w14:paraId="5D7BA21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6B062BF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if (esMayorDeEdad(edad)) {</w:t>
      </w:r>
    </w:p>
    <w:p w14:paraId="66D173E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 console.log(nombre + 'es mayor de edad.');</w:t>
      </w:r>
    </w:p>
    <w:p w14:paraId="0C574DC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}</w:t>
      </w:r>
    </w:p>
    <w:p w14:paraId="0C500A1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console.log(nombre + 'no es mayor de edad.');</w:t>
      </w:r>
    </w:p>
    <w:p w14:paraId="759ECCD2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6824794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>let i = 0;</w:t>
      </w:r>
    </w:p>
    <w:p w14:paraId="5A4E066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>for (i; i &lt; 5; i++) {</w:t>
      </w:r>
    </w:p>
    <w:p w14:paraId="7E58037D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 </w:t>
      </w:r>
      <w:r w:rsidRPr="000D30DC">
        <w:rPr>
          <w:rFonts w:ascii="Book Antiqua" w:hAnsi="Book Antiqua"/>
          <w:color w:val="161718" w:themeColor="text1"/>
          <w:szCs w:val="28"/>
        </w:rPr>
        <w:t>console.log('Iteracion ' + i);</w:t>
      </w:r>
    </w:p>
    <w:p w14:paraId="2625A828" w14:textId="118AD876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}</w:t>
      </w:r>
    </w:p>
    <w:p w14:paraId="50A45412" w14:textId="77777777" w:rsid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6072E5BC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7A6E7100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565E90B9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0FB14F16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7A977429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62ACFCE2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21B4FDBF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7659E6C5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2E2BA4D6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67A96F85" w14:textId="50BCDF90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0D30DC">
        <w:rPr>
          <w:rFonts w:ascii="Book Antiqua" w:hAnsi="Book Antiqua"/>
          <w:b/>
          <w:bCs/>
          <w:color w:val="161718" w:themeColor="text1"/>
          <w:sz w:val="32"/>
          <w:szCs w:val="32"/>
        </w:rPr>
        <w:t>Fichero Tabla</w:t>
      </w:r>
    </w:p>
    <w:p w14:paraId="3CB630CB" w14:textId="77777777" w:rsidR="00465FE5" w:rsidRDefault="00465FE5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6F6EE994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0D03D718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* LEXEMA : 'nombre' </w:t>
      </w:r>
    </w:p>
    <w:p w14:paraId="675F5ECD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50C4C952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286C2961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* LEXEMA : 'edad' </w:t>
      </w:r>
    </w:p>
    <w:p w14:paraId="587C38DE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09E7331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49B5F0C6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* LEXEMA : 'esMayorDeEdad' </w:t>
      </w:r>
    </w:p>
    <w:p w14:paraId="63E2AAD4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lastRenderedPageBreak/>
        <w:t>-----------------------------------------------------------------</w:t>
      </w:r>
    </w:p>
    <w:p w14:paraId="09C06B20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35DA5184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* LEXEMA : 'console' </w:t>
      </w:r>
    </w:p>
    <w:p w14:paraId="1375F2D9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EF223A8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1A4EC00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* LEXEMA : 'log' </w:t>
      </w:r>
    </w:p>
    <w:p w14:paraId="5A2A41EF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23042C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307F3ED6" w14:textId="77777777" w:rsidR="0078604B" w:rsidRPr="00967F8D" w:rsidRDefault="0078604B" w:rsidP="0078604B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* </w:t>
      </w:r>
      <w:proofErr w:type="gramStart"/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>LEXEMA :</w:t>
      </w:r>
      <w:proofErr w:type="gramEnd"/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'</w:t>
      </w:r>
      <w:proofErr w:type="spellStart"/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>i</w:t>
      </w:r>
      <w:proofErr w:type="spellEnd"/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' </w:t>
      </w:r>
    </w:p>
    <w:p w14:paraId="4C32302C" w14:textId="1C9A7076" w:rsidR="000D30DC" w:rsidRPr="00967F8D" w:rsidRDefault="0078604B" w:rsidP="0078604B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>-----------------------------------------------------------------</w:t>
      </w:r>
    </w:p>
    <w:p w14:paraId="76A06BF9" w14:textId="77777777" w:rsidR="00465FE5" w:rsidRPr="00967F8D" w:rsidRDefault="00465FE5" w:rsidP="0078604B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</w:p>
    <w:p w14:paraId="01FD8782" w14:textId="5B5F6B33" w:rsidR="0078604B" w:rsidRPr="00967F8D" w:rsidRDefault="0078604B" w:rsidP="0078604B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  <w:proofErr w:type="spellStart"/>
      <w:r w:rsidRPr="00967F8D"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  <w:t>Fichero</w:t>
      </w:r>
      <w:proofErr w:type="spellEnd"/>
      <w:r w:rsidRPr="00967F8D"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  <w:t xml:space="preserve"> Tokens</w:t>
      </w:r>
    </w:p>
    <w:p w14:paraId="35E9D9B3" w14:textId="77777777" w:rsidR="0078604B" w:rsidRPr="00967F8D" w:rsidRDefault="0078604B" w:rsidP="0078604B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</w:p>
    <w:p w14:paraId="125314BA" w14:textId="40B56EE1" w:rsidR="0078604B" w:rsidRPr="00967F8D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967F8D">
        <w:rPr>
          <w:rFonts w:ascii="Book Antiqua" w:hAnsi="Book Antiqua"/>
          <w:b/>
          <w:bCs/>
          <w:color w:val="161718" w:themeColor="text1"/>
          <w:sz w:val="36"/>
          <w:szCs w:val="36"/>
          <w:lang w:val="en-US"/>
        </w:rPr>
        <w:t xml:space="preserve"> </w:t>
      </w:r>
      <w:r w:rsidRPr="00967F8D">
        <w:rPr>
          <w:rFonts w:ascii="Book Antiqua" w:hAnsi="Book Antiqua"/>
          <w:color w:val="161718" w:themeColor="text1"/>
          <w:szCs w:val="28"/>
          <w:lang w:val="en-US"/>
        </w:rPr>
        <w:t xml:space="preserve">&lt; </w:t>
      </w:r>
      <w:proofErr w:type="spellStart"/>
      <w:proofErr w:type="gramStart"/>
      <w:r w:rsidRPr="00967F8D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967F8D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967F8D">
        <w:rPr>
          <w:rFonts w:ascii="Book Antiqua" w:hAnsi="Book Antiqua"/>
          <w:color w:val="161718" w:themeColor="text1"/>
          <w:szCs w:val="28"/>
          <w:lang w:val="en-US"/>
        </w:rPr>
        <w:t xml:space="preserve"> [7] &gt; </w:t>
      </w:r>
    </w:p>
    <w:p w14:paraId="184EE283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967F8D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78604B">
        <w:rPr>
          <w:rFonts w:ascii="Book Antiqua" w:hAnsi="Book Antiqua"/>
          <w:color w:val="161718" w:themeColor="text1"/>
          <w:szCs w:val="28"/>
        </w:rPr>
        <w:t xml:space="preserve">&lt; </w:t>
      </w:r>
      <w:proofErr w:type="gramStart"/>
      <w:r w:rsidRPr="0078604B">
        <w:rPr>
          <w:rFonts w:ascii="Book Antiqua" w:hAnsi="Book Antiqua"/>
          <w:color w:val="161718" w:themeColor="text1"/>
          <w:szCs w:val="28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[1] &gt; </w:t>
      </w:r>
    </w:p>
    <w:p w14:paraId="2554853F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Cadena , ["Juan"] &gt; </w:t>
      </w:r>
    </w:p>
    <w:p w14:paraId="36888A91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Punt , [2] &gt; </w:t>
      </w:r>
    </w:p>
    <w:p w14:paraId="2F38BDDC" w14:textId="77777777" w:rsidR="0078604B" w:rsidRPr="00967F8D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</w:t>
      </w:r>
      <w:r w:rsidRPr="00967F8D">
        <w:rPr>
          <w:rFonts w:ascii="Book Antiqua" w:hAnsi="Book Antiqua"/>
          <w:color w:val="161718" w:themeColor="text1"/>
          <w:szCs w:val="28"/>
        </w:rPr>
        <w:t xml:space="preserve">&lt; </w:t>
      </w:r>
      <w:proofErr w:type="spellStart"/>
      <w:proofErr w:type="gramStart"/>
      <w:r w:rsidRPr="00967F8D">
        <w:rPr>
          <w:rFonts w:ascii="Book Antiqua" w:hAnsi="Book Antiqua"/>
          <w:color w:val="161718" w:themeColor="text1"/>
          <w:szCs w:val="28"/>
        </w:rPr>
        <w:t>PalRes</w:t>
      </w:r>
      <w:proofErr w:type="spellEnd"/>
      <w:r w:rsidRPr="00967F8D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967F8D">
        <w:rPr>
          <w:rFonts w:ascii="Book Antiqua" w:hAnsi="Book Antiqua"/>
          <w:color w:val="161718" w:themeColor="text1"/>
          <w:szCs w:val="28"/>
        </w:rPr>
        <w:t xml:space="preserve"> [7] &gt; </w:t>
      </w:r>
    </w:p>
    <w:p w14:paraId="2ED86AF4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967F8D">
        <w:rPr>
          <w:rFonts w:ascii="Book Antiqua" w:hAnsi="Book Antiqua"/>
          <w:color w:val="161718" w:themeColor="text1"/>
          <w:szCs w:val="28"/>
        </w:rPr>
        <w:t xml:space="preserve"> </w:t>
      </w: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3F8BD7CD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Punt , [2] &gt; </w:t>
      </w:r>
    </w:p>
    <w:p w14:paraId="72E2A00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CTE , [30] &gt; </w:t>
      </w:r>
    </w:p>
    <w:p w14:paraId="7B22DE9F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PalRes , [3] &gt; </w:t>
      </w:r>
    </w:p>
    <w:p w14:paraId="03C37A1E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ID , [3] &gt; </w:t>
      </w:r>
    </w:p>
    <w:p w14:paraId="7D308A37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ID , [4] &gt; </w:t>
      </w:r>
    </w:p>
    <w:p w14:paraId="4A335E76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Corch , [1] &gt; </w:t>
      </w:r>
    </w:p>
    <w:p w14:paraId="2FBB9FB9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PalRes , [9] &gt; </w:t>
      </w:r>
    </w:p>
    <w:p w14:paraId="4BEB414A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ID , [5] &gt; </w:t>
      </w:r>
    </w:p>
    <w:p w14:paraId="1B349FDB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Punt , [2] &gt; </w:t>
      </w:r>
    </w:p>
    <w:p w14:paraId="4CE56495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CTE , [18] &gt; </w:t>
      </w:r>
    </w:p>
    <w:p w14:paraId="175081A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Corch , [2] &gt; </w:t>
      </w:r>
    </w:p>
    <w:p w14:paraId="068B5949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PalRes , [5] &gt; </w:t>
      </w:r>
    </w:p>
    <w:p w14:paraId="2AED0908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ID , [6] &gt; </w:t>
      </w:r>
    </w:p>
    <w:p w14:paraId="628044A2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ID , [7] &gt; </w:t>
      </w:r>
    </w:p>
    <w:p w14:paraId="6DD5D4B0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Corch , [1] &gt; </w:t>
      </w:r>
    </w:p>
    <w:p w14:paraId="3F4D5BF9" w14:textId="77777777" w:rsidR="0078604B" w:rsidRPr="00967F8D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967F8D">
        <w:rPr>
          <w:rFonts w:ascii="Book Antiqua" w:hAnsi="Book Antiqua"/>
          <w:color w:val="161718" w:themeColor="text1"/>
          <w:szCs w:val="28"/>
        </w:rPr>
        <w:t xml:space="preserve">&lt; </w:t>
      </w:r>
      <w:proofErr w:type="gramStart"/>
      <w:r w:rsidRPr="00967F8D">
        <w:rPr>
          <w:rFonts w:ascii="Book Antiqua" w:hAnsi="Book Antiqua"/>
          <w:color w:val="161718" w:themeColor="text1"/>
          <w:szCs w:val="28"/>
        </w:rPr>
        <w:t>ID ,</w:t>
      </w:r>
      <w:proofErr w:type="gramEnd"/>
      <w:r w:rsidRPr="00967F8D">
        <w:rPr>
          <w:rFonts w:ascii="Book Antiqua" w:hAnsi="Book Antiqua"/>
          <w:color w:val="161718" w:themeColor="text1"/>
          <w:szCs w:val="28"/>
        </w:rPr>
        <w:t xml:space="preserve"> [8] &gt; </w:t>
      </w:r>
    </w:p>
    <w:p w14:paraId="15CE3900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967F8D">
        <w:rPr>
          <w:rFonts w:ascii="Book Antiqua" w:hAnsi="Book Antiqua"/>
          <w:color w:val="161718" w:themeColor="text1"/>
          <w:szCs w:val="28"/>
        </w:rPr>
        <w:t xml:space="preserve"> </w:t>
      </w:r>
      <w:r w:rsidRPr="0078604B">
        <w:rPr>
          <w:rFonts w:ascii="Book Antiqua" w:hAnsi="Book Antiqua"/>
          <w:color w:val="161718" w:themeColor="text1"/>
          <w:szCs w:val="28"/>
        </w:rPr>
        <w:t xml:space="preserve">&lt; </w:t>
      </w:r>
      <w:proofErr w:type="gramStart"/>
      <w:r w:rsidRPr="0078604B">
        <w:rPr>
          <w:rFonts w:ascii="Book Antiqua" w:hAnsi="Book Antiqua"/>
          <w:color w:val="161718" w:themeColor="text1"/>
          <w:szCs w:val="28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[9] &gt; </w:t>
      </w:r>
    </w:p>
    <w:p w14:paraId="236D6ACD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ID , [10] &gt; </w:t>
      </w:r>
    </w:p>
    <w:p w14:paraId="37A6FDF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Cadena , ["es mayor de edad."] </w:t>
      </w: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&gt; </w:t>
      </w:r>
    </w:p>
    <w:p w14:paraId="1C6A7947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lastRenderedPageBreak/>
        <w:t xml:space="preserve"> &lt; Punt , [2] &gt; </w:t>
      </w:r>
    </w:p>
    <w:p w14:paraId="3BBB4C45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Corch , [2] &gt; </w:t>
      </w:r>
    </w:p>
    <w:p w14:paraId="1B69C4BE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ID , [11] &gt; </w:t>
      </w:r>
    </w:p>
    <w:p w14:paraId="43AD600D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ID , [12] &gt; </w:t>
      </w:r>
    </w:p>
    <w:p w14:paraId="6D4AA0F2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ID , [13] &gt; </w:t>
      </w:r>
    </w:p>
    <w:p w14:paraId="630D5607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78604B">
        <w:rPr>
          <w:rFonts w:ascii="Book Antiqua" w:hAnsi="Book Antiqua"/>
          <w:color w:val="161718" w:themeColor="text1"/>
          <w:szCs w:val="28"/>
        </w:rPr>
        <w:t xml:space="preserve">&lt; Cadena , ["no es mayor de edad."] </w:t>
      </w: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&gt; </w:t>
      </w:r>
    </w:p>
    <w:p w14:paraId="11AA3CF6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Punt , [2] &gt; </w:t>
      </w:r>
    </w:p>
    <w:p w14:paraId="4AF16ADB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PalRes , [7] &gt; </w:t>
      </w:r>
    </w:p>
    <w:p w14:paraId="2A9D23F5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ID , [14] &gt; </w:t>
      </w:r>
    </w:p>
    <w:p w14:paraId="69794405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Punt , [2] &gt; </w:t>
      </w:r>
    </w:p>
    <w:p w14:paraId="6C3361B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CTE , [0] &gt; </w:t>
      </w:r>
    </w:p>
    <w:p w14:paraId="0A39550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PalRes , [2] &gt; </w:t>
      </w:r>
    </w:p>
    <w:p w14:paraId="548068A0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ID , [15] &gt; </w:t>
      </w:r>
    </w:p>
    <w:p w14:paraId="5D3AB5F6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ID , [16] &gt; </w:t>
      </w:r>
    </w:p>
    <w:p w14:paraId="30639787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Punt , [2] &gt; </w:t>
      </w:r>
    </w:p>
    <w:p w14:paraId="77B8E4DD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CTE , [5] &gt; </w:t>
      </w:r>
    </w:p>
    <w:p w14:paraId="0B30F5CA" w14:textId="77777777" w:rsidR="0078604B" w:rsidRPr="00517AA1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517AA1">
        <w:rPr>
          <w:rFonts w:ascii="Book Antiqua" w:hAnsi="Book Antiqua"/>
          <w:color w:val="161718" w:themeColor="text1"/>
          <w:szCs w:val="28"/>
        </w:rPr>
        <w:t xml:space="preserve">&lt; ID , [17] &gt; </w:t>
      </w:r>
    </w:p>
    <w:p w14:paraId="7051F177" w14:textId="77777777" w:rsidR="0078604B" w:rsidRPr="00517AA1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517AA1">
        <w:rPr>
          <w:rFonts w:ascii="Book Antiqua" w:hAnsi="Book Antiqua"/>
          <w:color w:val="161718" w:themeColor="text1"/>
          <w:szCs w:val="28"/>
        </w:rPr>
        <w:t xml:space="preserve"> &lt; Corch , [1] &gt; </w:t>
      </w:r>
    </w:p>
    <w:p w14:paraId="12A94D15" w14:textId="77777777" w:rsidR="0078604B" w:rsidRPr="00517AA1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517AA1">
        <w:rPr>
          <w:rFonts w:ascii="Book Antiqua" w:hAnsi="Book Antiqua"/>
          <w:color w:val="161718" w:themeColor="text1"/>
          <w:szCs w:val="28"/>
        </w:rPr>
        <w:t xml:space="preserve"> &lt; ID , [18] &gt; </w:t>
      </w:r>
    </w:p>
    <w:p w14:paraId="03FED302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517AA1">
        <w:rPr>
          <w:rFonts w:ascii="Book Antiqua" w:hAnsi="Book Antiqua"/>
          <w:color w:val="161718" w:themeColor="text1"/>
          <w:szCs w:val="28"/>
        </w:rPr>
        <w:t xml:space="preserve"> </w:t>
      </w:r>
      <w:r w:rsidRPr="0078604B">
        <w:rPr>
          <w:rFonts w:ascii="Book Antiqua" w:hAnsi="Book Antiqua"/>
          <w:color w:val="161718" w:themeColor="text1"/>
          <w:szCs w:val="28"/>
        </w:rPr>
        <w:t xml:space="preserve">&lt; ID , [19] &gt; </w:t>
      </w:r>
    </w:p>
    <w:p w14:paraId="61F1A5ED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Cadena , ["Iteracion "] &gt; </w:t>
      </w:r>
    </w:p>
    <w:p w14:paraId="0E7769C4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ID , [20] &gt; </w:t>
      </w:r>
    </w:p>
    <w:p w14:paraId="16213090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Punt , [2] &gt; </w:t>
      </w:r>
    </w:p>
    <w:p w14:paraId="71651090" w14:textId="1250CC2C" w:rsid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Corch , [2] &gt;</w:t>
      </w:r>
    </w:p>
    <w:p w14:paraId="3B018991" w14:textId="42EE520F" w:rsid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</w:p>
    <w:p w14:paraId="5D70EA6E" w14:textId="77777777" w:rsidR="00465FE5" w:rsidRDefault="00465FE5" w:rsidP="0078604B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245BD149" w14:textId="77777777" w:rsidR="00465FE5" w:rsidRDefault="00465FE5" w:rsidP="0078604B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5D5F439E" w14:textId="4FDE75D8" w:rsidR="0078604B" w:rsidRDefault="00111165" w:rsidP="0078604B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  <w:r w:rsidRPr="00111165">
        <w:rPr>
          <w:rFonts w:ascii="Book Antiqua" w:hAnsi="Book Antiqua"/>
          <w:b/>
          <w:bCs/>
          <w:color w:val="161718" w:themeColor="text1"/>
          <w:sz w:val="40"/>
          <w:szCs w:val="40"/>
        </w:rPr>
        <w:t>Caso error 1</w:t>
      </w:r>
    </w:p>
    <w:p w14:paraId="11AFC5F3" w14:textId="77777777" w:rsidR="00111165" w:rsidRDefault="00111165" w:rsidP="0078604B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479ECE81" w14:textId="77777777" w:rsidR="00111165" w:rsidRPr="00111165" w:rsidRDefault="00111165" w:rsidP="00111165">
      <w:pPr>
        <w:ind w:firstLine="720"/>
        <w:rPr>
          <w:rFonts w:ascii="Book Antiqua" w:hAnsi="Book Antiqua"/>
          <w:color w:val="161718" w:themeColor="text1"/>
          <w:sz w:val="32"/>
          <w:szCs w:val="32"/>
          <w:lang w:val="en-US"/>
        </w:rPr>
      </w:pPr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>let boolean = 5;</w:t>
      </w:r>
    </w:p>
    <w:p w14:paraId="3264FEDC" w14:textId="77777777" w:rsidR="00111165" w:rsidRPr="00111165" w:rsidRDefault="00111165" w:rsidP="00111165">
      <w:pPr>
        <w:ind w:firstLine="720"/>
        <w:rPr>
          <w:rFonts w:ascii="Book Antiqua" w:hAnsi="Book Antiqua"/>
          <w:color w:val="161718" w:themeColor="text1"/>
          <w:sz w:val="32"/>
          <w:szCs w:val="32"/>
          <w:lang w:val="en-US"/>
        </w:rPr>
      </w:pPr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>let y = ;</w:t>
      </w:r>
    </w:p>
    <w:p w14:paraId="67920926" w14:textId="77777777" w:rsidR="00111165" w:rsidRPr="00111165" w:rsidRDefault="00111165" w:rsidP="00111165">
      <w:pPr>
        <w:ind w:firstLine="720"/>
        <w:rPr>
          <w:rFonts w:ascii="Book Antiqua" w:hAnsi="Book Antiqua"/>
          <w:color w:val="161718" w:themeColor="text1"/>
          <w:sz w:val="32"/>
          <w:szCs w:val="32"/>
          <w:lang w:val="en-US"/>
        </w:rPr>
      </w:pPr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>let resultado = x &amp; y;</w:t>
      </w:r>
    </w:p>
    <w:p w14:paraId="6875DEBA" w14:textId="77777777" w:rsidR="00111165" w:rsidRPr="00111165" w:rsidRDefault="00111165" w:rsidP="00111165">
      <w:pPr>
        <w:ind w:firstLine="720"/>
        <w:rPr>
          <w:rFonts w:ascii="Book Antiqua" w:hAnsi="Book Antiqua"/>
          <w:color w:val="161718" w:themeColor="text1"/>
          <w:sz w:val="32"/>
          <w:szCs w:val="32"/>
        </w:rPr>
      </w:pPr>
      <w:r w:rsidRPr="00111165">
        <w:rPr>
          <w:rFonts w:ascii="Book Antiqua" w:hAnsi="Book Antiqua"/>
          <w:color w:val="161718" w:themeColor="text1"/>
          <w:sz w:val="32"/>
          <w:szCs w:val="32"/>
        </w:rPr>
        <w:t>for(resultado);</w:t>
      </w:r>
    </w:p>
    <w:p w14:paraId="69462DD5" w14:textId="0CEE834E" w:rsidR="00111165" w:rsidRDefault="00111165" w:rsidP="00111165">
      <w:pPr>
        <w:ind w:firstLine="720"/>
        <w:rPr>
          <w:rFonts w:ascii="Book Antiqua" w:hAnsi="Book Antiqua"/>
          <w:color w:val="161718" w:themeColor="text1"/>
          <w:sz w:val="32"/>
          <w:szCs w:val="32"/>
        </w:rPr>
      </w:pPr>
      <w:r w:rsidRPr="00111165">
        <w:rPr>
          <w:rFonts w:ascii="Book Antiqua" w:hAnsi="Book Antiqua"/>
          <w:color w:val="161718" w:themeColor="text1"/>
          <w:sz w:val="32"/>
          <w:szCs w:val="32"/>
        </w:rPr>
        <w:t>/* Comentario */</w:t>
      </w:r>
    </w:p>
    <w:p w14:paraId="272D5AB0" w14:textId="77777777" w:rsidR="00111165" w:rsidRDefault="00111165" w:rsidP="00111165">
      <w:pPr>
        <w:ind w:firstLine="720"/>
        <w:rPr>
          <w:rFonts w:ascii="Book Antiqua" w:hAnsi="Book Antiqua"/>
          <w:color w:val="161718" w:themeColor="text1"/>
          <w:sz w:val="32"/>
          <w:szCs w:val="32"/>
        </w:rPr>
      </w:pPr>
    </w:p>
    <w:p w14:paraId="0B851CF2" w14:textId="304CFF1D" w:rsidR="00111165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111165">
        <w:rPr>
          <w:rFonts w:ascii="Book Antiqua" w:hAnsi="Book Antiqua"/>
          <w:b/>
          <w:bCs/>
          <w:color w:val="161718" w:themeColor="text1"/>
          <w:sz w:val="32"/>
          <w:szCs w:val="32"/>
        </w:rPr>
        <w:t>Fichero Tabla</w:t>
      </w:r>
    </w:p>
    <w:p w14:paraId="3E9DBBEA" w14:textId="77777777" w:rsidR="00465FE5" w:rsidRDefault="00465FE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320BAEDC" w14:textId="71E8679A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053FFCD3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* LEXEMA : 'y' </w:t>
      </w:r>
    </w:p>
    <w:p w14:paraId="02D2E866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702A37F1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1EB0FCCF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* LEXEMA : 'resultado' </w:t>
      </w:r>
    </w:p>
    <w:p w14:paraId="06DF5D1B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4203885C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1C930A11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* LEXEMA : 'x' </w:t>
      </w:r>
    </w:p>
    <w:p w14:paraId="4FF5DD15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62F3D3B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7D4CC8A9" w14:textId="67122783" w:rsidR="00111165" w:rsidRPr="00111165" w:rsidRDefault="00111165" w:rsidP="00111165">
      <w:pPr>
        <w:pBdr>
          <w:bottom w:val="single" w:sz="6" w:space="1" w:color="auto"/>
        </w:pBd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* LEXEMA : 'Comentario' </w:t>
      </w:r>
    </w:p>
    <w:p w14:paraId="36A4AB36" w14:textId="77777777" w:rsidR="00465FE5" w:rsidRDefault="00465FE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2C45622D" w14:textId="3E82AFF2" w:rsidR="00111165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111165">
        <w:rPr>
          <w:rFonts w:ascii="Book Antiqua" w:hAnsi="Book Antiqua"/>
          <w:b/>
          <w:bCs/>
          <w:color w:val="161718" w:themeColor="text1"/>
          <w:sz w:val="32"/>
          <w:szCs w:val="32"/>
        </w:rPr>
        <w:t>Fichero Tokens</w:t>
      </w:r>
    </w:p>
    <w:p w14:paraId="483DC26E" w14:textId="75D77FCC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>
        <w:rPr>
          <w:rFonts w:ascii="Book Antiqua" w:hAnsi="Book Antiqua"/>
          <w:color w:val="161718" w:themeColor="text1"/>
          <w:sz w:val="24"/>
          <w:szCs w:val="24"/>
        </w:rPr>
        <w:t xml:space="preserve"> </w:t>
      </w: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&lt; PalRes , [7] &gt; </w:t>
      </w:r>
    </w:p>
    <w:p w14:paraId="0458D1AD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&lt; PalRes , [1] &gt; </w:t>
      </w:r>
    </w:p>
    <w:p w14:paraId="5E7099E9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&lt; Punt , [2] &gt; </w:t>
      </w:r>
    </w:p>
    <w:p w14:paraId="20CD651A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&lt; CTE , [5] &gt; </w:t>
      </w:r>
    </w:p>
    <w:p w14:paraId="02AC47AD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&lt; PalRes , [7] &gt; </w:t>
      </w:r>
    </w:p>
    <w:p w14:paraId="2646784A" w14:textId="77777777" w:rsidR="00111165" w:rsidRPr="00967F8D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&lt; </w:t>
      </w:r>
      <w:proofErr w:type="gramStart"/>
      <w:r w:rsidRPr="00967F8D">
        <w:rPr>
          <w:rFonts w:ascii="Book Antiqua" w:hAnsi="Book Antiqua"/>
          <w:color w:val="161718" w:themeColor="text1"/>
          <w:sz w:val="24"/>
          <w:szCs w:val="24"/>
        </w:rPr>
        <w:t>ID ,</w:t>
      </w:r>
      <w:proofErr w:type="gramEnd"/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 [1] &gt; </w:t>
      </w:r>
    </w:p>
    <w:p w14:paraId="78816A73" w14:textId="77777777" w:rsidR="00111165" w:rsidRPr="00517AA1" w:rsidRDefault="00111165" w:rsidP="00111165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  <w:r w:rsidRPr="00517AA1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&lt; </w:t>
      </w:r>
      <w:proofErr w:type="gramStart"/>
      <w:r w:rsidRPr="00517AA1">
        <w:rPr>
          <w:rFonts w:ascii="Book Antiqua" w:hAnsi="Book Antiqua"/>
          <w:color w:val="161718" w:themeColor="text1"/>
          <w:sz w:val="24"/>
          <w:szCs w:val="24"/>
          <w:lang w:val="en-US"/>
        </w:rPr>
        <w:t>Punt ,</w:t>
      </w:r>
      <w:proofErr w:type="gramEnd"/>
      <w:r w:rsidRPr="00517AA1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[2] &gt; </w:t>
      </w:r>
    </w:p>
    <w:p w14:paraId="17DDBE22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517AA1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</w:t>
      </w:r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&lt; PalRes , [7] &gt; </w:t>
      </w:r>
    </w:p>
    <w:p w14:paraId="30D3D7AC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&lt; ID , [2] &gt; </w:t>
      </w:r>
    </w:p>
    <w:p w14:paraId="4A05B99A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&lt; ID , [3] &gt; </w:t>
      </w:r>
    </w:p>
    <w:p w14:paraId="58AE13CC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&lt; ID , [4] &gt; </w:t>
      </w:r>
    </w:p>
    <w:p w14:paraId="293A648F" w14:textId="77777777" w:rsidR="00111165" w:rsidRPr="00967F8D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</w:t>
      </w:r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&lt; </w:t>
      </w:r>
      <w:proofErr w:type="spellStart"/>
      <w:proofErr w:type="gramStart"/>
      <w:r w:rsidRPr="00967F8D">
        <w:rPr>
          <w:rFonts w:ascii="Book Antiqua" w:hAnsi="Book Antiqua"/>
          <w:color w:val="161718" w:themeColor="text1"/>
          <w:sz w:val="24"/>
          <w:szCs w:val="24"/>
        </w:rPr>
        <w:t>PalRes</w:t>
      </w:r>
      <w:proofErr w:type="spellEnd"/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 ,</w:t>
      </w:r>
      <w:proofErr w:type="gramEnd"/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 [2] &gt; </w:t>
      </w:r>
    </w:p>
    <w:p w14:paraId="4030878F" w14:textId="77777777" w:rsidR="00111165" w:rsidRPr="00967F8D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 &lt; </w:t>
      </w:r>
      <w:proofErr w:type="gramStart"/>
      <w:r w:rsidRPr="00967F8D">
        <w:rPr>
          <w:rFonts w:ascii="Book Antiqua" w:hAnsi="Book Antiqua"/>
          <w:color w:val="161718" w:themeColor="text1"/>
          <w:sz w:val="24"/>
          <w:szCs w:val="24"/>
        </w:rPr>
        <w:t>ID ,</w:t>
      </w:r>
      <w:proofErr w:type="gramEnd"/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 [5] &gt; </w:t>
      </w:r>
    </w:p>
    <w:p w14:paraId="20CD48FA" w14:textId="77777777" w:rsidR="00111165" w:rsidRPr="00967F8D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 &lt; </w:t>
      </w:r>
      <w:proofErr w:type="spellStart"/>
      <w:proofErr w:type="gramStart"/>
      <w:r w:rsidRPr="00967F8D">
        <w:rPr>
          <w:rFonts w:ascii="Book Antiqua" w:hAnsi="Book Antiqua"/>
          <w:color w:val="161718" w:themeColor="text1"/>
          <w:sz w:val="24"/>
          <w:szCs w:val="24"/>
        </w:rPr>
        <w:t>Punt</w:t>
      </w:r>
      <w:proofErr w:type="spellEnd"/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 ,</w:t>
      </w:r>
      <w:proofErr w:type="gramEnd"/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 [2] &gt; </w:t>
      </w:r>
    </w:p>
    <w:p w14:paraId="08B921D2" w14:textId="7E7551FE" w:rsidR="00111165" w:rsidRPr="00967F8D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 &lt; </w:t>
      </w:r>
      <w:proofErr w:type="gramStart"/>
      <w:r w:rsidRPr="00967F8D">
        <w:rPr>
          <w:rFonts w:ascii="Book Antiqua" w:hAnsi="Book Antiqua"/>
          <w:color w:val="161718" w:themeColor="text1"/>
          <w:sz w:val="24"/>
          <w:szCs w:val="24"/>
        </w:rPr>
        <w:t>ID ,</w:t>
      </w:r>
      <w:proofErr w:type="gramEnd"/>
      <w:r w:rsidRPr="00967F8D">
        <w:rPr>
          <w:rFonts w:ascii="Book Antiqua" w:hAnsi="Book Antiqua"/>
          <w:color w:val="161718" w:themeColor="text1"/>
          <w:sz w:val="24"/>
          <w:szCs w:val="24"/>
        </w:rPr>
        <w:t xml:space="preserve"> [6] &gt;</w:t>
      </w:r>
    </w:p>
    <w:p w14:paraId="48A284CC" w14:textId="77777777" w:rsidR="00111165" w:rsidRPr="00967F8D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4E3BB617" w14:textId="647C2365" w:rsidR="00111165" w:rsidRPr="00101C81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101C81">
        <w:rPr>
          <w:rFonts w:ascii="Book Antiqua" w:hAnsi="Book Antiqua"/>
          <w:b/>
          <w:bCs/>
          <w:color w:val="161718" w:themeColor="text1"/>
          <w:sz w:val="32"/>
          <w:szCs w:val="32"/>
        </w:rPr>
        <w:t>Fichero errores</w:t>
      </w:r>
    </w:p>
    <w:p w14:paraId="260801F6" w14:textId="77777777" w:rsidR="00465FE5" w:rsidRPr="00101C81" w:rsidRDefault="00465FE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602CFC5B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1 Linea: 0 Tipo: lexicoCaracter no reconocido.</w:t>
      </w:r>
    </w:p>
    <w:p w14:paraId="38DA2BAA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2 Linea: 0 Tipo: lexicoCaracter no reconocido.</w:t>
      </w:r>
    </w:p>
    <w:p w14:paraId="24C9F539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3 Linea: 1 Tipo: lexicoCaracter no reconocido.</w:t>
      </w:r>
    </w:p>
    <w:p w14:paraId="72D144BA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4 Linea: 1 Tipo: lexicoCaracter no reconocido.</w:t>
      </w:r>
    </w:p>
    <w:p w14:paraId="6146762D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5 Linea: 1 Tipo: lexicoCaracter no reconocido.</w:t>
      </w:r>
    </w:p>
    <w:p w14:paraId="673077AF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6 Linea: 1 Tipo: lexicoCaracter no reconocido.</w:t>
      </w:r>
    </w:p>
    <w:p w14:paraId="496C5E86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7 Linea: 2 Tipo: lexicoCaracter no reconocido.</w:t>
      </w:r>
    </w:p>
    <w:p w14:paraId="5D730E60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lastRenderedPageBreak/>
        <w:t>8 Linea: 2 Tipo: lexicoCaracter no reconocido.</w:t>
      </w:r>
    </w:p>
    <w:p w14:paraId="21FB4E98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9 Linea: 2 Tipo: lexicoCaracter no reconocido.</w:t>
      </w:r>
    </w:p>
    <w:p w14:paraId="4102EF44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10 Linea: 2 Tipo: lexicoCaracter no reconocido.</w:t>
      </w:r>
    </w:p>
    <w:p w14:paraId="28A1D993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11 Linea: 2 Tipo: lexicoCaracter no reconocido.</w:t>
      </w:r>
    </w:p>
    <w:p w14:paraId="64249605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12 Linea: 2 Tipo: lexicoCaracter no reconocido.</w:t>
      </w:r>
    </w:p>
    <w:p w14:paraId="6A9C31CE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13 Linea: 3 Tipo: lexicoCaracter no reconocido.</w:t>
      </w:r>
    </w:p>
    <w:p w14:paraId="052F8C93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14 Linea: 3 Tipo: lexicoCaracter no reconocido.</w:t>
      </w:r>
    </w:p>
    <w:p w14:paraId="0C3083A0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15 Linea: 4 Tipo: lexicoCaracter no reconocido.</w:t>
      </w:r>
    </w:p>
    <w:p w14:paraId="3C3648A6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16 Linea: 4 Tipo: lexicoCaracter no reconocido.</w:t>
      </w:r>
    </w:p>
    <w:p w14:paraId="098DD2A3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17 Linea: 4 Tipo: lexicoCaracter no reconocido.</w:t>
      </w:r>
    </w:p>
    <w:p w14:paraId="20D671E3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18 Linea: 4 Tipo: lexicoCaracter no reconocido.</w:t>
      </w:r>
    </w:p>
    <w:p w14:paraId="695A10CB" w14:textId="5DDBCD8E" w:rsidR="00111165" w:rsidRPr="00101C81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01C81">
        <w:rPr>
          <w:rFonts w:ascii="Book Antiqua" w:hAnsi="Book Antiqua"/>
          <w:color w:val="161718" w:themeColor="text1"/>
          <w:sz w:val="24"/>
          <w:szCs w:val="24"/>
        </w:rPr>
        <w:t>Numero de errores: 18.</w:t>
      </w:r>
    </w:p>
    <w:p w14:paraId="2ADB3E1F" w14:textId="77777777" w:rsidR="00111165" w:rsidRPr="00101C81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5DCA8FA9" w14:textId="77777777" w:rsidR="00465FE5" w:rsidRPr="00101C81" w:rsidRDefault="00465FE5" w:rsidP="00111165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1E92D186" w14:textId="5A2A0E49" w:rsidR="00111165" w:rsidRDefault="00111165" w:rsidP="00111165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  <w:r w:rsidRPr="00111165">
        <w:rPr>
          <w:rFonts w:ascii="Book Antiqua" w:hAnsi="Book Antiqua"/>
          <w:b/>
          <w:bCs/>
          <w:color w:val="161718" w:themeColor="text1"/>
          <w:sz w:val="40"/>
          <w:szCs w:val="40"/>
        </w:rPr>
        <w:t xml:space="preserve">Caso error </w:t>
      </w:r>
      <w:r>
        <w:rPr>
          <w:rFonts w:ascii="Book Antiqua" w:hAnsi="Book Antiqua"/>
          <w:b/>
          <w:bCs/>
          <w:color w:val="161718" w:themeColor="text1"/>
          <w:sz w:val="40"/>
          <w:szCs w:val="40"/>
        </w:rPr>
        <w:t>2</w:t>
      </w:r>
    </w:p>
    <w:p w14:paraId="07FF58C5" w14:textId="77777777" w:rsidR="00465FE5" w:rsidRDefault="00465FE5" w:rsidP="00111165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6653AC5E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Cs w:val="28"/>
          <w:lang w:val="en-US"/>
        </w:rPr>
      </w:pPr>
      <w:r w:rsidRPr="00111165">
        <w:rPr>
          <w:rFonts w:ascii="Book Antiqua" w:hAnsi="Book Antiqua"/>
          <w:color w:val="161718" w:themeColor="text1"/>
          <w:szCs w:val="28"/>
          <w:lang w:val="en-US"/>
        </w:rPr>
        <w:t>public class CaracteresNoSoportados {</w:t>
      </w:r>
    </w:p>
    <w:p w14:paraId="330884B7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Cs w:val="28"/>
          <w:lang w:val="en-US"/>
        </w:rPr>
      </w:pPr>
      <w:r w:rsidRPr="00111165">
        <w:rPr>
          <w:rFonts w:ascii="Book Antiqua" w:hAnsi="Book Antiqua"/>
          <w:color w:val="161718" w:themeColor="text1"/>
          <w:szCs w:val="28"/>
          <w:lang w:val="en-US"/>
        </w:rPr>
        <w:t xml:space="preserve">    public static void main(String[] args) {</w:t>
      </w:r>
    </w:p>
    <w:p w14:paraId="68D82FE7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Cs w:val="28"/>
        </w:rPr>
      </w:pPr>
      <w:r w:rsidRPr="00111165">
        <w:rPr>
          <w:rFonts w:ascii="Book Antiqua" w:hAnsi="Book Antiqua"/>
          <w:color w:val="161718" w:themeColor="text1"/>
          <w:szCs w:val="28"/>
          <w:lang w:val="en-US"/>
        </w:rPr>
        <w:t xml:space="preserve">        </w:t>
      </w:r>
      <w:r w:rsidRPr="00111165">
        <w:rPr>
          <w:rFonts w:ascii="Book Antiqua" w:hAnsi="Book Antiqua"/>
          <w:color w:val="161718" w:themeColor="text1"/>
          <w:szCs w:val="28"/>
        </w:rPr>
        <w:t>String texto = "Este es un texto con un carácter no soportado: €";</w:t>
      </w:r>
    </w:p>
    <w:p w14:paraId="48B29F70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Cs w:val="28"/>
        </w:rPr>
      </w:pPr>
      <w:r w:rsidRPr="00111165">
        <w:rPr>
          <w:rFonts w:ascii="Book Antiqua" w:hAnsi="Book Antiqua"/>
          <w:color w:val="161718" w:themeColor="text1"/>
          <w:szCs w:val="28"/>
        </w:rPr>
        <w:t xml:space="preserve">        System.out.println(texto);</w:t>
      </w:r>
    </w:p>
    <w:p w14:paraId="079B6275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Cs w:val="28"/>
        </w:rPr>
      </w:pPr>
      <w:r w:rsidRPr="00111165">
        <w:rPr>
          <w:rFonts w:ascii="Book Antiqua" w:hAnsi="Book Antiqua"/>
          <w:color w:val="161718" w:themeColor="text1"/>
          <w:szCs w:val="28"/>
        </w:rPr>
        <w:t xml:space="preserve">    }</w:t>
      </w:r>
    </w:p>
    <w:p w14:paraId="4E25E36E" w14:textId="6F1CE304" w:rsidR="00111165" w:rsidRDefault="00111165" w:rsidP="00111165">
      <w:pPr>
        <w:rPr>
          <w:rFonts w:ascii="Book Antiqua" w:hAnsi="Book Antiqua"/>
          <w:color w:val="161718" w:themeColor="text1"/>
          <w:szCs w:val="28"/>
        </w:rPr>
      </w:pPr>
      <w:r w:rsidRPr="00111165">
        <w:rPr>
          <w:rFonts w:ascii="Book Antiqua" w:hAnsi="Book Antiqua"/>
          <w:color w:val="161718" w:themeColor="text1"/>
          <w:szCs w:val="28"/>
        </w:rPr>
        <w:t>}</w:t>
      </w:r>
    </w:p>
    <w:p w14:paraId="2EB7428B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2CA469FA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38FA10CD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3B328F12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3F442D19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7BAA3ADA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4BD417B8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63DB7B2D" w14:textId="1C6FF53E" w:rsidR="00111165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111165">
        <w:rPr>
          <w:rFonts w:ascii="Book Antiqua" w:hAnsi="Book Antiqua"/>
          <w:b/>
          <w:bCs/>
          <w:color w:val="161718" w:themeColor="text1"/>
          <w:sz w:val="32"/>
          <w:szCs w:val="32"/>
        </w:rPr>
        <w:t>Fichero Tabla</w:t>
      </w:r>
    </w:p>
    <w:p w14:paraId="561AA4AC" w14:textId="77777777" w:rsidR="00F340EF" w:rsidRDefault="00F340EF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37BAE5E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181379F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'public' </w:t>
      </w:r>
    </w:p>
    <w:p w14:paraId="3E3A831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65C325EC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0A92CD8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'class' </w:t>
      </w:r>
    </w:p>
    <w:p w14:paraId="3CE3015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6BB65B6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4DDCD26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'CaracteresNoSoportados' </w:t>
      </w:r>
    </w:p>
    <w:p w14:paraId="2B81D4B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lastRenderedPageBreak/>
        <w:t>-----------------------------------------------------------------</w:t>
      </w:r>
    </w:p>
    <w:p w14:paraId="2EC9B1D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0AB864A5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'static' </w:t>
      </w:r>
    </w:p>
    <w:p w14:paraId="5EF9B1C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C25329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2A11F5B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'main' </w:t>
      </w:r>
    </w:p>
    <w:p w14:paraId="0E0D205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89D6FE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3ADBF99E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'String' </w:t>
      </w:r>
    </w:p>
    <w:p w14:paraId="2403FB6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47D0E34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33AB14F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'args' </w:t>
      </w:r>
    </w:p>
    <w:p w14:paraId="45505E9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748867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745A658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'texto' </w:t>
      </w:r>
    </w:p>
    <w:p w14:paraId="4AF4F88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2EE436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799CBEC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'Este' </w:t>
      </w:r>
    </w:p>
    <w:p w14:paraId="0D4EC10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14F7445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002C4F4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'es' </w:t>
      </w:r>
    </w:p>
    <w:p w14:paraId="3EEA83A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45C9793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5D3CB34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'un' </w:t>
      </w:r>
    </w:p>
    <w:p w14:paraId="7CB7C69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14AC0D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1BD3AE5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'con' </w:t>
      </w:r>
    </w:p>
    <w:p w14:paraId="22D379E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5F92F6C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639D102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'car' </w:t>
      </w:r>
    </w:p>
    <w:p w14:paraId="1B81CB2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5D5ADA2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0170CFBC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'cter' </w:t>
      </w:r>
    </w:p>
    <w:p w14:paraId="5FDE1B8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66D3587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54F5E90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'no' </w:t>
      </w:r>
    </w:p>
    <w:p w14:paraId="78F8BD6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798703C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4BA9417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'soportado' </w:t>
      </w:r>
    </w:p>
    <w:p w14:paraId="3741270E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5984201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3CD03B05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'System' </w:t>
      </w:r>
    </w:p>
    <w:p w14:paraId="1B7503C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731F0F1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lastRenderedPageBreak/>
        <w:t xml:space="preserve">CONTENIDO DE LA TABLA PRINCIPAL # 1 : </w:t>
      </w:r>
    </w:p>
    <w:p w14:paraId="09937DE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LEXEMA : 'out' </w:t>
      </w:r>
    </w:p>
    <w:p w14:paraId="7A5149B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1B8548D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1 : </w:t>
      </w:r>
    </w:p>
    <w:p w14:paraId="63495BC4" w14:textId="77777777" w:rsidR="00F340EF" w:rsidRPr="00967F8D" w:rsidRDefault="00F340EF" w:rsidP="00F340EF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* </w:t>
      </w:r>
      <w:proofErr w:type="gramStart"/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>LEXEMA :</w:t>
      </w:r>
      <w:proofErr w:type="gramEnd"/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'</w:t>
      </w:r>
      <w:proofErr w:type="spellStart"/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>println</w:t>
      </w:r>
      <w:proofErr w:type="spellEnd"/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' </w:t>
      </w:r>
    </w:p>
    <w:p w14:paraId="63424842" w14:textId="1052565B" w:rsidR="00111165" w:rsidRPr="00967F8D" w:rsidRDefault="00F340EF" w:rsidP="00F340EF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967F8D">
        <w:rPr>
          <w:rFonts w:ascii="Book Antiqua" w:hAnsi="Book Antiqua"/>
          <w:color w:val="161718" w:themeColor="text1"/>
          <w:sz w:val="24"/>
          <w:szCs w:val="24"/>
          <w:lang w:val="en-US"/>
        </w:rPr>
        <w:t>-----------------------------------------------------------------</w:t>
      </w:r>
    </w:p>
    <w:p w14:paraId="6C42A13B" w14:textId="77777777" w:rsidR="00111165" w:rsidRPr="00967F8D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</w:p>
    <w:p w14:paraId="7BD71C8F" w14:textId="3762B70F" w:rsidR="00111165" w:rsidRPr="00967F8D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  <w:proofErr w:type="spellStart"/>
      <w:r w:rsidRPr="00967F8D"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  <w:t>Fichero</w:t>
      </w:r>
      <w:proofErr w:type="spellEnd"/>
      <w:r w:rsidRPr="00967F8D"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  <w:t xml:space="preserve"> Tokens</w:t>
      </w:r>
    </w:p>
    <w:p w14:paraId="69DA4725" w14:textId="77777777" w:rsidR="00111165" w:rsidRPr="00967F8D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</w:p>
    <w:p w14:paraId="0F66934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[1] &gt; </w:t>
      </w:r>
    </w:p>
    <w:p w14:paraId="6D2C466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[2] &gt; </w:t>
      </w:r>
    </w:p>
    <w:p w14:paraId="5694FDA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[3] &gt; </w:t>
      </w:r>
    </w:p>
    <w:p w14:paraId="2CD4112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Corch , [1] &gt; </w:t>
      </w:r>
    </w:p>
    <w:p w14:paraId="5EA2564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[4] &gt; </w:t>
      </w:r>
    </w:p>
    <w:p w14:paraId="14D42D6C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[5] &gt; </w:t>
      </w:r>
    </w:p>
    <w:p w14:paraId="2ADF3CFC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PalRes , [11] &gt; </w:t>
      </w:r>
    </w:p>
    <w:p w14:paraId="5133649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[6] &gt; </w:t>
      </w:r>
    </w:p>
    <w:p w14:paraId="3BA6D4E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[7] &gt; </w:t>
      </w:r>
    </w:p>
    <w:p w14:paraId="0A42E99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[8] &gt; </w:t>
      </w:r>
    </w:p>
    <w:p w14:paraId="4408958F" w14:textId="77777777" w:rsidR="00F340EF" w:rsidRPr="00101C81" w:rsidRDefault="00F340EF" w:rsidP="00F340EF">
      <w:pPr>
        <w:rPr>
          <w:rFonts w:ascii="Book Antiqua" w:hAnsi="Book Antiqua"/>
          <w:color w:val="161718" w:themeColor="text1"/>
          <w:szCs w:val="28"/>
          <w:lang w:val="en-GB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&lt; Corch , [1] &gt; </w:t>
      </w:r>
    </w:p>
    <w:p w14:paraId="185E55E9" w14:textId="77777777" w:rsidR="00F340EF" w:rsidRPr="00101C81" w:rsidRDefault="00F340EF" w:rsidP="00F340EF">
      <w:pPr>
        <w:rPr>
          <w:rFonts w:ascii="Book Antiqua" w:hAnsi="Book Antiqua"/>
          <w:color w:val="161718" w:themeColor="text1"/>
          <w:szCs w:val="28"/>
          <w:lang w:val="en-GB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&lt; ID , [9] &gt; </w:t>
      </w:r>
    </w:p>
    <w:p w14:paraId="76127FA4" w14:textId="77777777" w:rsidR="00F340EF" w:rsidRPr="00101C81" w:rsidRDefault="00F340EF" w:rsidP="00F340EF">
      <w:pPr>
        <w:rPr>
          <w:rFonts w:ascii="Book Antiqua" w:hAnsi="Book Antiqua"/>
          <w:color w:val="161718" w:themeColor="text1"/>
          <w:szCs w:val="28"/>
          <w:lang w:val="en-GB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&lt; ID , [10] &gt; </w:t>
      </w:r>
    </w:p>
    <w:p w14:paraId="3EB7B907" w14:textId="77777777" w:rsidR="00F340EF" w:rsidRPr="00101C81" w:rsidRDefault="00F340EF" w:rsidP="00F340EF">
      <w:pPr>
        <w:rPr>
          <w:rFonts w:ascii="Book Antiqua" w:hAnsi="Book Antiqua"/>
          <w:color w:val="161718" w:themeColor="text1"/>
          <w:szCs w:val="28"/>
          <w:lang w:val="en-GB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&lt; ID , [11] &gt; </w:t>
      </w:r>
    </w:p>
    <w:p w14:paraId="2942248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</w:t>
      </w: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&lt; ID , [12] &gt; </w:t>
      </w:r>
    </w:p>
    <w:p w14:paraId="6980007E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[13] &gt; </w:t>
      </w:r>
    </w:p>
    <w:p w14:paraId="6E9FDD7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[14] &gt; </w:t>
      </w:r>
    </w:p>
    <w:p w14:paraId="06008D4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[15] &gt; </w:t>
      </w:r>
    </w:p>
    <w:p w14:paraId="5E37BAD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[16] &gt; </w:t>
      </w:r>
    </w:p>
    <w:p w14:paraId="1B08E91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[17] &gt; </w:t>
      </w:r>
    </w:p>
    <w:p w14:paraId="3FE1BB7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[18] &gt; </w:t>
      </w:r>
    </w:p>
    <w:p w14:paraId="51E0B37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[19] &gt; </w:t>
      </w:r>
    </w:p>
    <w:p w14:paraId="3451DF2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[20] &gt; </w:t>
      </w:r>
    </w:p>
    <w:p w14:paraId="43E9DB5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Punt , [2] &gt; </w:t>
      </w:r>
    </w:p>
    <w:p w14:paraId="7D90771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[21] &gt; </w:t>
      </w:r>
    </w:p>
    <w:p w14:paraId="2A35891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[22] &gt; </w:t>
      </w:r>
    </w:p>
    <w:p w14:paraId="62D8379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[23] &gt; </w:t>
      </w:r>
    </w:p>
    <w:p w14:paraId="1BD9F46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ID , [24] &gt; </w:t>
      </w:r>
    </w:p>
    <w:p w14:paraId="1381C4A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lastRenderedPageBreak/>
        <w:t xml:space="preserve"> &lt; Punt , [2] &gt; </w:t>
      </w:r>
    </w:p>
    <w:p w14:paraId="7461D4BD" w14:textId="77777777" w:rsidR="00F340EF" w:rsidRPr="00101C81" w:rsidRDefault="00F340EF" w:rsidP="00F340EF">
      <w:pPr>
        <w:rPr>
          <w:rFonts w:ascii="Book Antiqua" w:hAnsi="Book Antiqua"/>
          <w:color w:val="161718" w:themeColor="text1"/>
          <w:szCs w:val="28"/>
          <w:lang w:val="en-GB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&lt; Corch , [2] &gt; </w:t>
      </w:r>
    </w:p>
    <w:p w14:paraId="54845579" w14:textId="682B5EF4" w:rsidR="00F340EF" w:rsidRPr="00967F8D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</w:t>
      </w:r>
      <w:r w:rsidRPr="00967F8D">
        <w:rPr>
          <w:rFonts w:ascii="Book Antiqua" w:hAnsi="Book Antiqua"/>
          <w:color w:val="161718" w:themeColor="text1"/>
          <w:szCs w:val="28"/>
          <w:lang w:val="en-US"/>
        </w:rPr>
        <w:t xml:space="preserve">&lt; </w:t>
      </w:r>
      <w:proofErr w:type="spellStart"/>
      <w:proofErr w:type="gramStart"/>
      <w:r w:rsidRPr="00967F8D">
        <w:rPr>
          <w:rFonts w:ascii="Book Antiqua" w:hAnsi="Book Antiqua"/>
          <w:color w:val="161718" w:themeColor="text1"/>
          <w:szCs w:val="28"/>
          <w:lang w:val="en-US"/>
        </w:rPr>
        <w:t>Corch</w:t>
      </w:r>
      <w:proofErr w:type="spellEnd"/>
      <w:r w:rsidRPr="00967F8D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967F8D">
        <w:rPr>
          <w:rFonts w:ascii="Book Antiqua" w:hAnsi="Book Antiqua"/>
          <w:color w:val="161718" w:themeColor="text1"/>
          <w:szCs w:val="28"/>
          <w:lang w:val="en-US"/>
        </w:rPr>
        <w:t xml:space="preserve"> [2] &gt;</w:t>
      </w:r>
    </w:p>
    <w:p w14:paraId="7F798AFA" w14:textId="77777777" w:rsidR="00111165" w:rsidRPr="00967F8D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</w:p>
    <w:p w14:paraId="157BFA53" w14:textId="644807F1" w:rsidR="00111165" w:rsidRPr="00967F8D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  <w:proofErr w:type="spellStart"/>
      <w:r w:rsidRPr="00967F8D"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  <w:t>Fichero</w:t>
      </w:r>
      <w:proofErr w:type="spellEnd"/>
      <w:r w:rsidRPr="00967F8D"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  <w:t xml:space="preserve"> </w:t>
      </w:r>
      <w:proofErr w:type="spellStart"/>
      <w:r w:rsidRPr="00967F8D"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  <w:t>Errores</w:t>
      </w:r>
      <w:proofErr w:type="spellEnd"/>
    </w:p>
    <w:p w14:paraId="3EB8C942" w14:textId="77777777" w:rsidR="00465FE5" w:rsidRPr="00967F8D" w:rsidRDefault="00465FE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</w:p>
    <w:p w14:paraId="39E7C3A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1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>: 0 Tipo: lexicoCaracter no reconocido.</w:t>
      </w:r>
    </w:p>
    <w:p w14:paraId="0B49EA3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2 Linea: 1 Tipo: lexicoCaracter no reconocido.</w:t>
      </w:r>
    </w:p>
    <w:p w14:paraId="2DABD05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3 Linea: 1 Tipo: lexicoCaracter no reconocido.</w:t>
      </w:r>
    </w:p>
    <w:p w14:paraId="3364A3E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4 Linea: 1 Tipo: lexicoCaracter no reconocido.</w:t>
      </w:r>
    </w:p>
    <w:p w14:paraId="36F17A6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5 Linea: 1 Tipo: lexicoCaracter no reconocido.</w:t>
      </w:r>
    </w:p>
    <w:p w14:paraId="68F1FAA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6 Linea: 1 Tipo: lexicoCaracter no reconocido.</w:t>
      </w:r>
    </w:p>
    <w:p w14:paraId="26294005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7 Linea: 1 Tipo: lexicoCaracter no reconocido.</w:t>
      </w:r>
    </w:p>
    <w:p w14:paraId="1789BC8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8 Linea: 1 Tipo: lexicoCaracter no reconocido.</w:t>
      </w:r>
    </w:p>
    <w:p w14:paraId="1A11A60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9 Linea: 1 Tipo: lexicoCaracter no reconocido.</w:t>
      </w:r>
    </w:p>
    <w:p w14:paraId="321A925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10 Linea: 1 Tipo: lexicoCaracter no reconocido.</w:t>
      </w:r>
    </w:p>
    <w:p w14:paraId="406BDD0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11 Linea: 2 Tipo: lexicoCaracter no reconocido.</w:t>
      </w:r>
    </w:p>
    <w:p w14:paraId="050A565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12 Linea: 2 Tipo: lexicoCaracter no reconocido.</w:t>
      </w:r>
    </w:p>
    <w:p w14:paraId="789E2AE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13 Linea: 2 Tipo: lexicoCaracter no reconocido.</w:t>
      </w:r>
    </w:p>
    <w:p w14:paraId="66E1CD9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14 Linea: 2 Tipo: lexicoCaracter no reconocido.</w:t>
      </w:r>
    </w:p>
    <w:p w14:paraId="7F981D1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15 Linea: 2 Tipo: lexicoCaracter no reconocido.</w:t>
      </w:r>
    </w:p>
    <w:p w14:paraId="09A137B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16 Linea: 2 Tipo: lexicoCaracter no reconocido.</w:t>
      </w:r>
    </w:p>
    <w:p w14:paraId="08E3A6E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17 Linea: 2 Tipo: lexicoCaracter no reconocido.</w:t>
      </w:r>
    </w:p>
    <w:p w14:paraId="2087891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18 Linea: 2 Tipo: lexicoCaracter no reconocido.</w:t>
      </w:r>
    </w:p>
    <w:p w14:paraId="0AA3440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19 Linea: 2 Tipo: lexicoCaracter no reconocido.</w:t>
      </w:r>
    </w:p>
    <w:p w14:paraId="3474652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20 Linea: 2 Tipo: lexicoCaracter no reconocido.</w:t>
      </w:r>
    </w:p>
    <w:p w14:paraId="7059690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21 Linea: 2 Tipo: lexicoCaracter no reconocido.</w:t>
      </w:r>
    </w:p>
    <w:p w14:paraId="311E0B0E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22 Linea: 2 Tipo: lexicoCaracter no reconocido.</w:t>
      </w:r>
    </w:p>
    <w:p w14:paraId="689ADAD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23 Linea: 2 Tipo: lexicoCaracter no reconocido.</w:t>
      </w:r>
    </w:p>
    <w:p w14:paraId="17CA8A9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24 Linea: 2 Tipo: lexicoCaracter no reconocido.</w:t>
      </w:r>
    </w:p>
    <w:p w14:paraId="503412A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25 Linea: 2 Tipo: lexicoCaracter no reconocido.</w:t>
      </w:r>
    </w:p>
    <w:p w14:paraId="78BB9EC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26 Linea: 2 Tipo: lexicoCaracter no reconocido.</w:t>
      </w:r>
    </w:p>
    <w:p w14:paraId="50C70E8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27 Linea: 2 Tipo: lexicoCaracter no reconocido.</w:t>
      </w:r>
    </w:p>
    <w:p w14:paraId="7F857A4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28 Linea: 2 Tipo: lexicoCaracter no reconocido.</w:t>
      </w:r>
    </w:p>
    <w:p w14:paraId="3EB1E8B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29 Linea: 2 Tipo: lexicoCaracter no reconocido.</w:t>
      </w:r>
    </w:p>
    <w:p w14:paraId="4A38869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30 Linea: 3 Tipo: lexicoCaracter no reconocido.</w:t>
      </w:r>
    </w:p>
    <w:p w14:paraId="758F78A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lastRenderedPageBreak/>
        <w:t>31 Linea: 3 Tipo: lexicoCaracter no reconocido.</w:t>
      </w:r>
    </w:p>
    <w:p w14:paraId="1C15D62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32 Linea: 3 Tipo: lexicoCaracter no reconocido.</w:t>
      </w:r>
    </w:p>
    <w:p w14:paraId="0CC4498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33 Linea: 3 Tipo: lexicoCaracter no reconocido.</w:t>
      </w:r>
    </w:p>
    <w:p w14:paraId="61460AA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34 Linea: 3 Tipo: lexicoCaracter no reconocido.</w:t>
      </w:r>
    </w:p>
    <w:p w14:paraId="5713622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35 Linea: 3 Tipo: lexicoCaracter no reconocido.</w:t>
      </w:r>
    </w:p>
    <w:p w14:paraId="1DA8BEC5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36 Linea: 3 Tipo: lexicoCaracter no reconocido.</w:t>
      </w:r>
    </w:p>
    <w:p w14:paraId="6DAB4E2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37 Linea: 3 Tipo: lexicoCaracter no reconocido.</w:t>
      </w:r>
    </w:p>
    <w:p w14:paraId="5FE3008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38 Linea: 3 Tipo: lexicoCaracter no reconocido.</w:t>
      </w:r>
    </w:p>
    <w:p w14:paraId="2298B96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39 Linea: 3 Tipo: lexicoCaracter no reconocido.</w:t>
      </w:r>
    </w:p>
    <w:p w14:paraId="580E57C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40 Linea: 4 Tipo: lexicoCaracter no reconocido.</w:t>
      </w:r>
    </w:p>
    <w:p w14:paraId="394A243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41 Linea: 4 Tipo: lexicoCaracter no reconocido.</w:t>
      </w:r>
    </w:p>
    <w:p w14:paraId="6C5C314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42 Linea: 4 Tipo: lexicoCaracter no reconocido.</w:t>
      </w:r>
    </w:p>
    <w:p w14:paraId="27DBBF8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43 Linea: 4 Tipo: lexicoCaracter no reconocido.</w:t>
      </w:r>
    </w:p>
    <w:p w14:paraId="344F30D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44 Linea: 4 Tipo: lexicoCaracter no reconocido.</w:t>
      </w:r>
    </w:p>
    <w:p w14:paraId="5D11E55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45 Linea: 4 Tipo: lexicoCaracter no reconocido.</w:t>
      </w:r>
    </w:p>
    <w:p w14:paraId="129966F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46 Linea: 5 Tipo: lexicoCaracter no reconocido.</w:t>
      </w:r>
    </w:p>
    <w:p w14:paraId="576765D8" w14:textId="520DBA59" w:rsidR="00F340EF" w:rsidRPr="00465FE5" w:rsidRDefault="00F340EF" w:rsidP="00111165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Numero de errores: 46.</w:t>
      </w:r>
    </w:p>
    <w:p w14:paraId="005EDB58" w14:textId="77777777" w:rsidR="00F340EF" w:rsidRDefault="00F340EF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21BD6926" w14:textId="77777777" w:rsidR="00F340EF" w:rsidRDefault="00F340EF" w:rsidP="00F340EF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  <w:r w:rsidRPr="00111165">
        <w:rPr>
          <w:rFonts w:ascii="Book Antiqua" w:hAnsi="Book Antiqua"/>
          <w:b/>
          <w:bCs/>
          <w:color w:val="161718" w:themeColor="text1"/>
          <w:sz w:val="40"/>
          <w:szCs w:val="40"/>
        </w:rPr>
        <w:t xml:space="preserve">Caso error </w:t>
      </w:r>
      <w:r>
        <w:rPr>
          <w:rFonts w:ascii="Book Antiqua" w:hAnsi="Book Antiqua"/>
          <w:b/>
          <w:bCs/>
          <w:color w:val="161718" w:themeColor="text1"/>
          <w:sz w:val="40"/>
          <w:szCs w:val="40"/>
        </w:rPr>
        <w:t>2</w:t>
      </w:r>
    </w:p>
    <w:p w14:paraId="3F193478" w14:textId="77777777" w:rsidR="00F340EF" w:rsidRDefault="00F340EF" w:rsidP="00F340EF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22ECDDA4" w14:textId="77777777" w:rsidR="00465FE5" w:rsidRDefault="00F340EF" w:rsidP="00111165">
      <w:pPr>
        <w:rPr>
          <w:rStyle w:val="texto"/>
          <w:rFonts w:ascii="Wingdings" w:hAnsi="Wingdings" w:hint="eastAsia"/>
          <w:color w:val="333333"/>
          <w:sz w:val="24"/>
          <w:szCs w:val="24"/>
          <w:shd w:val="clear" w:color="auto" w:fill="FFFFFF"/>
        </w:rPr>
      </w:pPr>
      <w:r w:rsidRPr="00F340EF">
        <w:rPr>
          <w:rStyle w:val="versiculo"/>
          <w:rFonts w:ascii="Wingdings" w:hAnsi="Wingdings"/>
          <w:color w:val="333333"/>
          <w:sz w:val="16"/>
          <w:szCs w:val="16"/>
          <w:shd w:val="clear" w:color="auto" w:fill="FFFFFF"/>
          <w:vertAlign w:val="superscript"/>
        </w:rPr>
        <w:t>1</w:t>
      </w:r>
      <w:r w:rsidRPr="00F340EF"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>Habiendo reunido a sus doce discípulos, les dio poder y autoridad sobre todos los demonios, y para sanar enfermedades.</w:t>
      </w:r>
      <w:r w:rsidRPr="00F340EF">
        <w:rPr>
          <w:rFonts w:ascii="Wingdings" w:hAnsi="Wingdings"/>
          <w:color w:val="333333"/>
          <w:sz w:val="24"/>
          <w:szCs w:val="24"/>
          <w:shd w:val="clear" w:color="auto" w:fill="FFFFFF"/>
        </w:rPr>
        <w:t> </w:t>
      </w:r>
      <w:r w:rsidRPr="00F340EF">
        <w:rPr>
          <w:rStyle w:val="versiculo"/>
          <w:rFonts w:ascii="Wingdings" w:hAnsi="Wingdings"/>
          <w:color w:val="333333"/>
          <w:sz w:val="16"/>
          <w:szCs w:val="16"/>
          <w:shd w:val="clear" w:color="auto" w:fill="FFFFFF"/>
          <w:vertAlign w:val="superscript"/>
        </w:rPr>
        <w:t>2</w:t>
      </w:r>
      <w:r w:rsidRPr="00F340EF"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>Y los envió a predicar el reino de Dios, y a sanar a los enfermos.</w:t>
      </w:r>
      <w:r w:rsidRPr="00F340EF">
        <w:rPr>
          <w:rFonts w:ascii="Wingdings" w:hAnsi="Wingdings"/>
          <w:color w:val="333333"/>
          <w:sz w:val="24"/>
          <w:szCs w:val="24"/>
          <w:shd w:val="clear" w:color="auto" w:fill="FFFFFF"/>
        </w:rPr>
        <w:t> </w:t>
      </w:r>
      <w:r w:rsidRPr="00F340EF">
        <w:rPr>
          <w:rStyle w:val="versiculo"/>
          <w:rFonts w:ascii="Wingdings" w:hAnsi="Wingdings"/>
          <w:color w:val="333333"/>
          <w:sz w:val="16"/>
          <w:szCs w:val="16"/>
          <w:shd w:val="clear" w:color="auto" w:fill="FFFFFF"/>
          <w:vertAlign w:val="superscript"/>
        </w:rPr>
        <w:t>3</w:t>
      </w:r>
      <w:r w:rsidRPr="00F340EF"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>Y les dijo: No toméis nada para el camino, ni bordón, ni alforja, ni pan, ni dinero; ni llevéis dos túnicas.</w:t>
      </w:r>
      <w:r w:rsidRPr="00F340EF">
        <w:rPr>
          <w:rFonts w:ascii="Wingdings" w:hAnsi="Wingdings"/>
          <w:color w:val="333333"/>
          <w:sz w:val="24"/>
          <w:szCs w:val="24"/>
          <w:shd w:val="clear" w:color="auto" w:fill="FFFFFF"/>
        </w:rPr>
        <w:t> </w:t>
      </w:r>
      <w:r w:rsidRPr="00F340EF">
        <w:rPr>
          <w:rStyle w:val="versiculo"/>
          <w:rFonts w:ascii="Wingdings" w:hAnsi="Wingdings"/>
          <w:color w:val="333333"/>
          <w:sz w:val="16"/>
          <w:szCs w:val="16"/>
          <w:shd w:val="clear" w:color="auto" w:fill="FFFFFF"/>
          <w:vertAlign w:val="superscript"/>
        </w:rPr>
        <w:t>4</w:t>
      </w:r>
      <w:r w:rsidRPr="00F340EF"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>Y en cualquier casa donde entréis, quedad allí, y de allí salid.</w:t>
      </w:r>
      <w:r w:rsidRPr="00F340EF">
        <w:rPr>
          <w:rFonts w:ascii="Wingdings" w:hAnsi="Wingdings"/>
          <w:color w:val="333333"/>
          <w:sz w:val="24"/>
          <w:szCs w:val="24"/>
          <w:shd w:val="clear" w:color="auto" w:fill="FFFFFF"/>
        </w:rPr>
        <w:t> </w:t>
      </w:r>
      <w:r w:rsidRPr="00F340EF">
        <w:rPr>
          <w:rStyle w:val="versiculo"/>
          <w:rFonts w:ascii="Wingdings" w:hAnsi="Wingdings"/>
          <w:color w:val="333333"/>
          <w:sz w:val="16"/>
          <w:szCs w:val="16"/>
          <w:shd w:val="clear" w:color="auto" w:fill="FFFFFF"/>
          <w:vertAlign w:val="superscript"/>
        </w:rPr>
        <w:t>5</w:t>
      </w:r>
      <w:r w:rsidRPr="00F340EF"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>Y dondequiera que no os recibieren, salid de aquella ciudad, y sacudid el polvo de vuestros pies en testimonio contra ellos.</w:t>
      </w:r>
      <w:r w:rsidRPr="00F340EF">
        <w:rPr>
          <w:rFonts w:ascii="Wingdings" w:hAnsi="Wingdings"/>
          <w:color w:val="333333"/>
          <w:sz w:val="24"/>
          <w:szCs w:val="24"/>
          <w:shd w:val="clear" w:color="auto" w:fill="FFFFFF"/>
        </w:rPr>
        <w:t> </w:t>
      </w:r>
      <w:r w:rsidRPr="00F340EF">
        <w:rPr>
          <w:rStyle w:val="versiculo"/>
          <w:rFonts w:ascii="Wingdings" w:hAnsi="Wingdings"/>
          <w:color w:val="333333"/>
          <w:sz w:val="16"/>
          <w:szCs w:val="16"/>
          <w:shd w:val="clear" w:color="auto" w:fill="FFFFFF"/>
          <w:vertAlign w:val="superscript"/>
        </w:rPr>
        <w:t>6</w:t>
      </w:r>
      <w:r w:rsidRPr="00F340EF"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>Y saliendo, pasaban por todas las aldeas, anunciando el evangelio y sanando por todas partes.</w:t>
      </w:r>
      <w:r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 xml:space="preserve">  </w:t>
      </w:r>
    </w:p>
    <w:p w14:paraId="2F712D4F" w14:textId="77777777" w:rsidR="00465FE5" w:rsidRDefault="00465FE5" w:rsidP="00111165">
      <w:pPr>
        <w:rPr>
          <w:rStyle w:val="texto"/>
          <w:rFonts w:ascii="Wingdings" w:hAnsi="Wingdings" w:hint="eastAsia"/>
          <w:color w:val="333333"/>
          <w:sz w:val="24"/>
          <w:szCs w:val="24"/>
          <w:shd w:val="clear" w:color="auto" w:fill="FFFFFF"/>
        </w:rPr>
      </w:pPr>
    </w:p>
    <w:p w14:paraId="0004AC40" w14:textId="73FF97D8" w:rsidR="00F340EF" w:rsidRPr="00F340EF" w:rsidRDefault="00F340EF" w:rsidP="00111165">
      <w:pPr>
        <w:rPr>
          <w:rFonts w:ascii="Book Antiqua" w:hAnsi="Book Antiqua"/>
          <w:b/>
          <w:bCs/>
          <w:color w:val="161718" w:themeColor="text1"/>
          <w:szCs w:val="28"/>
        </w:rPr>
      </w:pPr>
      <w:r w:rsidRPr="00F340EF">
        <w:rPr>
          <w:rStyle w:val="texto"/>
          <w:rFonts w:ascii="Book Antiqua" w:hAnsi="Book Antiqua"/>
          <w:color w:val="333333"/>
          <w:sz w:val="24"/>
          <w:szCs w:val="24"/>
          <w:shd w:val="clear" w:color="auto" w:fill="FFFFFF"/>
        </w:rPr>
        <w:t>(</w:t>
      </w:r>
      <w:r>
        <w:rPr>
          <w:rStyle w:val="texto"/>
          <w:rFonts w:ascii="Book Antiqua" w:hAnsi="Book Antiqua"/>
          <w:color w:val="333333"/>
          <w:szCs w:val="28"/>
          <w:shd w:val="clear" w:color="auto" w:fill="FFFFFF"/>
        </w:rPr>
        <w:t>Lucas 9 -10 en windings)</w:t>
      </w:r>
    </w:p>
    <w:p w14:paraId="21F347A0" w14:textId="77777777" w:rsidR="00F340EF" w:rsidRDefault="00F340EF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29E24BF5" w14:textId="318EE848" w:rsidR="00F340EF" w:rsidRDefault="00F340EF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>
        <w:rPr>
          <w:rFonts w:ascii="Book Antiqua" w:hAnsi="Book Antiqua"/>
          <w:b/>
          <w:bCs/>
          <w:color w:val="161718" w:themeColor="text1"/>
          <w:sz w:val="32"/>
          <w:szCs w:val="32"/>
        </w:rPr>
        <w:t>Fichero Tabla</w:t>
      </w:r>
    </w:p>
    <w:p w14:paraId="0200DED1" w14:textId="7310356D" w:rsidR="00F340EF" w:rsidRDefault="00465FE5" w:rsidP="00111165">
      <w:pPr>
        <w:rPr>
          <w:rFonts w:ascii="Book Antiqua" w:hAnsi="Book Antiqua"/>
          <w:color w:val="161718" w:themeColor="text1"/>
          <w:szCs w:val="28"/>
        </w:rPr>
      </w:pPr>
      <w:r w:rsidRPr="00465FE5">
        <w:rPr>
          <w:rFonts w:ascii="Book Antiqua" w:hAnsi="Book Antiqua"/>
          <w:color w:val="161718" w:themeColor="text1"/>
          <w:szCs w:val="28"/>
        </w:rPr>
        <w:t>No se han encontrado tablas.</w:t>
      </w:r>
    </w:p>
    <w:p w14:paraId="50780ECA" w14:textId="77777777" w:rsidR="00465FE5" w:rsidRP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74020F23" w14:textId="5F04B618" w:rsidR="00F340EF" w:rsidRDefault="00F340EF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>
        <w:rPr>
          <w:rFonts w:ascii="Book Antiqua" w:hAnsi="Book Antiqua"/>
          <w:b/>
          <w:bCs/>
          <w:color w:val="161718" w:themeColor="text1"/>
          <w:sz w:val="32"/>
          <w:szCs w:val="32"/>
        </w:rPr>
        <w:t>Fichero Tokens</w:t>
      </w:r>
    </w:p>
    <w:p w14:paraId="05CE022F" w14:textId="0A21FFC0" w:rsidR="00F340EF" w:rsidRDefault="00465FE5" w:rsidP="00111165">
      <w:pPr>
        <w:rPr>
          <w:rFonts w:ascii="Book Antiqua" w:hAnsi="Book Antiqua"/>
          <w:color w:val="161718" w:themeColor="text1"/>
          <w:szCs w:val="28"/>
        </w:rPr>
      </w:pPr>
      <w:r w:rsidRPr="00465FE5">
        <w:rPr>
          <w:rFonts w:ascii="Book Antiqua" w:hAnsi="Book Antiqua"/>
          <w:color w:val="161718" w:themeColor="text1"/>
          <w:szCs w:val="28"/>
        </w:rPr>
        <w:t>No se han creado tokens.</w:t>
      </w:r>
    </w:p>
    <w:p w14:paraId="5E4FAB44" w14:textId="77777777" w:rsidR="00465FE5" w:rsidRP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3FDE83C2" w14:textId="555D2D75" w:rsidR="00F340EF" w:rsidRPr="00465FE5" w:rsidRDefault="00F340EF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>
        <w:rPr>
          <w:rFonts w:ascii="Book Antiqua" w:hAnsi="Book Antiqua"/>
          <w:b/>
          <w:bCs/>
          <w:color w:val="161718" w:themeColor="text1"/>
          <w:sz w:val="32"/>
          <w:szCs w:val="32"/>
        </w:rPr>
        <w:t>Fichero Errores</w:t>
      </w:r>
    </w:p>
    <w:p w14:paraId="09702120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1 Linea: 0 Tipo: lexicoCaracter no reconocido.</w:t>
      </w:r>
    </w:p>
    <w:p w14:paraId="2DB38C49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2 Linea: 0 Tipo: lexicoCaracter no reconocido.</w:t>
      </w:r>
    </w:p>
    <w:p w14:paraId="5C19A72E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3 Linea: 0 Tipo: lexicoCaracter no reconocido.</w:t>
      </w:r>
    </w:p>
    <w:p w14:paraId="5F2F87AB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4 Linea: 0 Tipo: lexicoCaracter no reconocido.</w:t>
      </w:r>
    </w:p>
    <w:p w14:paraId="3D74A3E8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5 Linea: 0 Tipo: lexicoCaracter no reconocido.</w:t>
      </w:r>
    </w:p>
    <w:p w14:paraId="3EC0CDA1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6 Linea: 0 Tipo: lexicoCaracter no reconocido.</w:t>
      </w:r>
    </w:p>
    <w:p w14:paraId="059D64DF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7 Linea: 0 Tipo: lexicoCaracter no reconocido.</w:t>
      </w:r>
    </w:p>
    <w:p w14:paraId="02336827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8 Linea: 0 Tipo: lexicoCaracter no reconocido.</w:t>
      </w:r>
    </w:p>
    <w:p w14:paraId="263A94B1" w14:textId="17B92BD5" w:rsidR="00465FE5" w:rsidRPr="00E751DF" w:rsidRDefault="00465FE5" w:rsidP="00465FE5">
      <w:pPr>
        <w:rPr>
          <w:rFonts w:ascii="Book Antiqua" w:hAnsi="Book Antiqua"/>
          <w:color w:val="161718" w:themeColor="text1"/>
          <w:sz w:val="24"/>
          <w:szCs w:val="24"/>
          <w:u w:val="single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…………………………………………………………</w:t>
      </w:r>
    </w:p>
    <w:p w14:paraId="4867CCA6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1746 Linea: 0 Tipo: lexicoCaracter no reconocido.</w:t>
      </w:r>
    </w:p>
    <w:p w14:paraId="5122DE63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1747 Linea: 0 Tipo: lexicoCaracter no reconocido.</w:t>
      </w:r>
    </w:p>
    <w:p w14:paraId="41BA4CE3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1748 Linea: 0 Tipo: lexicoCaracter no reconocido.</w:t>
      </w:r>
    </w:p>
    <w:p w14:paraId="232480E6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1749 Linea: 0 Tipo: lexicoCaracter no reconocido.</w:t>
      </w:r>
    </w:p>
    <w:p w14:paraId="4A71C8A0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1750 Linea: 0 Tipo: lexicoCaracter no reconocido.</w:t>
      </w:r>
    </w:p>
    <w:p w14:paraId="0A2A907F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1751 Linea: 0 Tipo: lexicoCaracter no reconocido.</w:t>
      </w:r>
    </w:p>
    <w:p w14:paraId="1DF620F8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1752 Linea: 0 Tipo: lexicoCaracter no reconocido.</w:t>
      </w:r>
    </w:p>
    <w:p w14:paraId="22050CD2" w14:textId="2784D09C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Numero de errores: 1752.</w:t>
      </w:r>
    </w:p>
    <w:sectPr w:rsidR="00465FE5" w:rsidRPr="00465FE5" w:rsidSect="000821D9">
      <w:headerReference w:type="default" r:id="rId11"/>
      <w:pgSz w:w="11906" w:h="16838" w:code="9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B28A7" w14:textId="77777777" w:rsidR="00B16C33" w:rsidRDefault="00B16C33" w:rsidP="004B7E44">
      <w:r>
        <w:separator/>
      </w:r>
    </w:p>
  </w:endnote>
  <w:endnote w:type="continuationSeparator" w:id="0">
    <w:p w14:paraId="485217F2" w14:textId="77777777" w:rsidR="00B16C33" w:rsidRDefault="00B16C33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83C2F" w14:textId="77777777" w:rsidR="00B16C33" w:rsidRDefault="00B16C33" w:rsidP="004B7E44">
      <w:r>
        <w:separator/>
      </w:r>
    </w:p>
  </w:footnote>
  <w:footnote w:type="continuationSeparator" w:id="0">
    <w:p w14:paraId="724B0A8C" w14:textId="77777777" w:rsidR="00B16C33" w:rsidRDefault="00B16C33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5F5F68B5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3347AA5C" w14:textId="77777777" w:rsidR="004B7E44" w:rsidRDefault="004B7E44" w:rsidP="004B7E44">
          <w:pPr>
            <w:pStyle w:val="Encabezado"/>
          </w:pPr>
          <w:r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1BC29677" wp14:editId="3D8E42FC">
                    <wp:extent cx="1352282" cy="592428"/>
                    <wp:effectExtent l="0" t="0" r="635" b="0"/>
                    <wp:docPr id="11" name="Rectángul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solidFill>
                              <a:srgbClr val="EBD9B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59894B" w14:textId="77777777" w:rsidR="004B7E44" w:rsidRPr="00441A6A" w:rsidRDefault="004B7E44" w:rsidP="00441A6A">
                                <w:pPr>
                                  <w:shd w:val="clear" w:color="auto" w:fill="EBD9BB"/>
                                  <w:jc w:val="center"/>
                                  <w:rPr>
                                    <w:b/>
                                    <w:color w:val="161718" w:themeColor="text1"/>
                                  </w:rPr>
                                </w:pPr>
                                <w:r w:rsidRPr="00441A6A">
                                  <w:rPr>
                                    <w:b/>
                                    <w:color w:val="161718" w:themeColor="text1"/>
                                    <w:lang w:bidi="es-ES"/>
                                  </w:rPr>
                                  <w:fldChar w:fldCharType="begin"/>
                                </w:r>
                                <w:r w:rsidRPr="00441A6A">
                                  <w:rPr>
                                    <w:b/>
                                    <w:color w:val="161718" w:themeColor="text1"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 w:rsidRPr="00441A6A">
                                  <w:rPr>
                                    <w:b/>
                                    <w:color w:val="161718" w:themeColor="text1"/>
                                    <w:lang w:bidi="es-ES"/>
                                  </w:rPr>
                                  <w:fldChar w:fldCharType="separate"/>
                                </w:r>
                                <w:r w:rsidR="009120E9" w:rsidRPr="00441A6A">
                                  <w:rPr>
                                    <w:b/>
                                    <w:noProof/>
                                    <w:color w:val="161718" w:themeColor="text1"/>
                                    <w:lang w:bidi="es-ES"/>
                                  </w:rPr>
                                  <w:t>2</w:t>
                                </w:r>
                                <w:r w:rsidRPr="00441A6A">
                                  <w:rPr>
                                    <w:b/>
                                    <w:color w:val="161718" w:themeColor="text1"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1BC29677" id="Rectángulo 11" o:spid="_x0000_s1029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" fillcolor="#ebd9bb" stroked="f" strokeweight="2pt">
                    <v:textbox>
                      <w:txbxContent>
                        <w:p w14:paraId="6A59894B" w14:textId="77777777" w:rsidR="004B7E44" w:rsidRPr="00441A6A" w:rsidRDefault="004B7E44" w:rsidP="00441A6A">
                          <w:pPr>
                            <w:shd w:val="clear" w:color="auto" w:fill="EBD9BB"/>
                            <w:jc w:val="center"/>
                            <w:rPr>
                              <w:b/>
                              <w:color w:val="161718" w:themeColor="text1"/>
                            </w:rPr>
                          </w:pPr>
                          <w:r w:rsidRPr="00441A6A">
                            <w:rPr>
                              <w:b/>
                              <w:color w:val="161718" w:themeColor="text1"/>
                              <w:lang w:bidi="es-ES"/>
                            </w:rPr>
                            <w:fldChar w:fldCharType="begin"/>
                          </w:r>
                          <w:r w:rsidRPr="00441A6A">
                            <w:rPr>
                              <w:b/>
                              <w:color w:val="161718" w:themeColor="text1"/>
                              <w:lang w:bidi="es-ES"/>
                            </w:rPr>
                            <w:instrText xml:space="preserve"> PAGE  \* Arabic  \* MERGEFORMAT </w:instrText>
                          </w:r>
                          <w:r w:rsidRPr="00441A6A">
                            <w:rPr>
                              <w:b/>
                              <w:color w:val="161718" w:themeColor="text1"/>
                              <w:lang w:bidi="es-ES"/>
                            </w:rPr>
                            <w:fldChar w:fldCharType="separate"/>
                          </w:r>
                          <w:r w:rsidR="009120E9" w:rsidRPr="00441A6A">
                            <w:rPr>
                              <w:b/>
                              <w:noProof/>
                              <w:color w:val="161718" w:themeColor="text1"/>
                              <w:lang w:bidi="es-ES"/>
                            </w:rPr>
                            <w:t>2</w:t>
                          </w:r>
                          <w:r w:rsidRPr="00441A6A">
                            <w:rPr>
                              <w:b/>
                              <w:color w:val="161718" w:themeColor="text1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919F2D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593.25pt;height:454.5pt;visibility:visible" o:bullet="t">
        <v:imagedata r:id="rId1" o:title=""/>
      </v:shape>
    </w:pict>
  </w:numPicBullet>
  <w:abstractNum w:abstractNumId="0" w15:restartNumberingAfterBreak="0">
    <w:nsid w:val="18714BB9"/>
    <w:multiLevelType w:val="hybridMultilevel"/>
    <w:tmpl w:val="5ADC0D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0446F"/>
    <w:multiLevelType w:val="hybridMultilevel"/>
    <w:tmpl w:val="1F3245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72985"/>
    <w:multiLevelType w:val="hybridMultilevel"/>
    <w:tmpl w:val="465210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B1534"/>
    <w:multiLevelType w:val="hybridMultilevel"/>
    <w:tmpl w:val="214A9B8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14047"/>
    <w:multiLevelType w:val="hybridMultilevel"/>
    <w:tmpl w:val="4EDA7AA8"/>
    <w:lvl w:ilvl="0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2C978D3"/>
    <w:multiLevelType w:val="hybridMultilevel"/>
    <w:tmpl w:val="1388C4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903749">
    <w:abstractNumId w:val="1"/>
  </w:num>
  <w:num w:numId="2" w16cid:durableId="245579549">
    <w:abstractNumId w:val="5"/>
  </w:num>
  <w:num w:numId="3" w16cid:durableId="936249038">
    <w:abstractNumId w:val="0"/>
  </w:num>
  <w:num w:numId="4" w16cid:durableId="2063097505">
    <w:abstractNumId w:val="2"/>
  </w:num>
  <w:num w:numId="5" w16cid:durableId="1922057045">
    <w:abstractNumId w:val="4"/>
  </w:num>
  <w:num w:numId="6" w16cid:durableId="1407875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BD"/>
    <w:rsid w:val="000821D9"/>
    <w:rsid w:val="00085854"/>
    <w:rsid w:val="000D30DC"/>
    <w:rsid w:val="00101C81"/>
    <w:rsid w:val="00111165"/>
    <w:rsid w:val="001C1C19"/>
    <w:rsid w:val="00293B83"/>
    <w:rsid w:val="002D1E29"/>
    <w:rsid w:val="00333FA7"/>
    <w:rsid w:val="003C1D61"/>
    <w:rsid w:val="003E6189"/>
    <w:rsid w:val="00441A6A"/>
    <w:rsid w:val="00465FE5"/>
    <w:rsid w:val="004B7E44"/>
    <w:rsid w:val="004D5252"/>
    <w:rsid w:val="004F2B86"/>
    <w:rsid w:val="00517AA1"/>
    <w:rsid w:val="005213F0"/>
    <w:rsid w:val="005819CA"/>
    <w:rsid w:val="005A718F"/>
    <w:rsid w:val="00636779"/>
    <w:rsid w:val="006465AD"/>
    <w:rsid w:val="006A3CE7"/>
    <w:rsid w:val="0071008C"/>
    <w:rsid w:val="007516CF"/>
    <w:rsid w:val="0078604B"/>
    <w:rsid w:val="007B183D"/>
    <w:rsid w:val="007E6E3F"/>
    <w:rsid w:val="00831138"/>
    <w:rsid w:val="008B33BC"/>
    <w:rsid w:val="009120E9"/>
    <w:rsid w:val="00945900"/>
    <w:rsid w:val="00967F8D"/>
    <w:rsid w:val="0099207C"/>
    <w:rsid w:val="009A1D26"/>
    <w:rsid w:val="009C396C"/>
    <w:rsid w:val="009D73E9"/>
    <w:rsid w:val="009E69BD"/>
    <w:rsid w:val="00A14503"/>
    <w:rsid w:val="00A70369"/>
    <w:rsid w:val="00A9053D"/>
    <w:rsid w:val="00B16C33"/>
    <w:rsid w:val="00B27623"/>
    <w:rsid w:val="00B50AF8"/>
    <w:rsid w:val="00B572B4"/>
    <w:rsid w:val="00B66140"/>
    <w:rsid w:val="00C10884"/>
    <w:rsid w:val="00C40411"/>
    <w:rsid w:val="00CD40B6"/>
    <w:rsid w:val="00D37370"/>
    <w:rsid w:val="00D42477"/>
    <w:rsid w:val="00D7562D"/>
    <w:rsid w:val="00DB26A7"/>
    <w:rsid w:val="00E042C4"/>
    <w:rsid w:val="00E30599"/>
    <w:rsid w:val="00E751DF"/>
    <w:rsid w:val="00E76CAD"/>
    <w:rsid w:val="00E94B5F"/>
    <w:rsid w:val="00EF0699"/>
    <w:rsid w:val="00F340EF"/>
    <w:rsid w:val="00FA38C4"/>
    <w:rsid w:val="00FB28D9"/>
    <w:rsid w:val="00FB67C4"/>
    <w:rsid w:val="00FF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A05E2C"/>
  <w15:chartTrackingRefBased/>
  <w15:docId w15:val="{92A12892-7281-44C1-8E53-7580A03A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8D9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Ttulo1">
    <w:name w:val="heading 1"/>
    <w:basedOn w:val="Normal"/>
    <w:link w:val="Ttulo1C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Ttulo2">
    <w:name w:val="heading 2"/>
    <w:basedOn w:val="Normal"/>
    <w:link w:val="Ttulo2C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Ttulo3">
    <w:name w:val="heading 3"/>
    <w:basedOn w:val="Normal"/>
    <w:link w:val="Ttulo3C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Ttulo4">
    <w:name w:val="heading 4"/>
    <w:basedOn w:val="Normal"/>
    <w:link w:val="Ttulo4C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Ttulo5">
    <w:name w:val="heading 5"/>
    <w:basedOn w:val="Normal"/>
    <w:next w:val="Normal"/>
    <w:link w:val="Ttulo5C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tulo">
    <w:name w:val="Title"/>
    <w:basedOn w:val="Normal"/>
    <w:link w:val="TtuloCar"/>
    <w:uiPriority w:val="1"/>
    <w:qFormat/>
    <w:rsid w:val="009A1D26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96"/>
      <w:szCs w:val="40"/>
    </w:rPr>
  </w:style>
  <w:style w:type="character" w:customStyle="1" w:styleId="TtuloCar">
    <w:name w:val="Título Car"/>
    <w:basedOn w:val="Fuentedeprrafopredeter"/>
    <w:link w:val="Ttulo"/>
    <w:uiPriority w:val="1"/>
    <w:rsid w:val="009A1D26"/>
    <w:rPr>
      <w:rFonts w:asciiTheme="majorHAnsi" w:eastAsia="Times New Roman" w:hAnsiTheme="majorHAnsi" w:cs="Times New Roman"/>
      <w:b/>
      <w:caps/>
      <w:color w:val="FFFFFF" w:themeColor="background1"/>
      <w:sz w:val="96"/>
      <w:szCs w:val="40"/>
    </w:rPr>
  </w:style>
  <w:style w:type="paragraph" w:styleId="Subttulo">
    <w:name w:val="Subtitle"/>
    <w:basedOn w:val="Normal"/>
    <w:link w:val="SubttuloC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tuloCar">
    <w:name w:val="Subtítulo Car"/>
    <w:basedOn w:val="Fuentedeprrafopredeter"/>
    <w:link w:val="Subttulo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Sinespaciado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Ttulo2Car">
    <w:name w:val="Título 2 Car"/>
    <w:basedOn w:val="Fuentedeprrafopredeter"/>
    <w:link w:val="Ttulo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Ttulo3Car">
    <w:name w:val="Título 3 Car"/>
    <w:basedOn w:val="Fuentedeprrafopredeter"/>
    <w:link w:val="Ttulo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Ttulo4Car">
    <w:name w:val="Título 4 Car"/>
    <w:basedOn w:val="Fuentedeprrafopredeter"/>
    <w:link w:val="Ttulo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aptulo">
    <w:name w:val="Capítulo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Ttulo5Car">
    <w:name w:val="Título 5 Car"/>
    <w:basedOn w:val="Fuentedeprrafopredeter"/>
    <w:link w:val="Ttulo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A718F"/>
    <w:pPr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8F"/>
  </w:style>
  <w:style w:type="paragraph" w:styleId="Piedepgina">
    <w:name w:val="footer"/>
    <w:basedOn w:val="Normal"/>
    <w:link w:val="PiedepginaCar"/>
    <w:uiPriority w:val="99"/>
    <w:unhideWhenUsed/>
    <w:rsid w:val="005A718F"/>
    <w:pPr>
      <w:spacing w:line="240" w:lineRule="auto"/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8F"/>
  </w:style>
  <w:style w:type="character" w:styleId="Textodelmarcadordeposicin">
    <w:name w:val="Placeholder Text"/>
    <w:basedOn w:val="Fuentedeprrafopredeter"/>
    <w:uiPriority w:val="99"/>
    <w:semiHidden/>
    <w:rsid w:val="00945900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FB67C4"/>
    <w:rPr>
      <w:color w:val="93C84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7C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unhideWhenUsed/>
    <w:qFormat/>
    <w:rsid w:val="00441A6A"/>
    <w:pPr>
      <w:ind w:left="720"/>
      <w:contextualSpacing/>
    </w:pPr>
  </w:style>
  <w:style w:type="table" w:styleId="Tablaconcuadrcula">
    <w:name w:val="Table Grid"/>
    <w:basedOn w:val="Tablanormal"/>
    <w:uiPriority w:val="39"/>
    <w:rsid w:val="00A90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Fuentedeprrafopredeter"/>
    <w:rsid w:val="00111165"/>
  </w:style>
  <w:style w:type="character" w:customStyle="1" w:styleId="hljs-title">
    <w:name w:val="hljs-title"/>
    <w:basedOn w:val="Fuentedeprrafopredeter"/>
    <w:rsid w:val="00111165"/>
  </w:style>
  <w:style w:type="character" w:customStyle="1" w:styleId="hljs-params">
    <w:name w:val="hljs-params"/>
    <w:basedOn w:val="Fuentedeprrafopredeter"/>
    <w:rsid w:val="00111165"/>
  </w:style>
  <w:style w:type="character" w:customStyle="1" w:styleId="hljs-type">
    <w:name w:val="hljs-type"/>
    <w:basedOn w:val="Fuentedeprrafopredeter"/>
    <w:rsid w:val="00111165"/>
  </w:style>
  <w:style w:type="character" w:customStyle="1" w:styleId="hljs-variable">
    <w:name w:val="hljs-variable"/>
    <w:basedOn w:val="Fuentedeprrafopredeter"/>
    <w:rsid w:val="00111165"/>
  </w:style>
  <w:style w:type="character" w:customStyle="1" w:styleId="hljs-operator">
    <w:name w:val="hljs-operator"/>
    <w:basedOn w:val="Fuentedeprrafopredeter"/>
    <w:rsid w:val="00111165"/>
  </w:style>
  <w:style w:type="character" w:customStyle="1" w:styleId="hljs-string">
    <w:name w:val="hljs-string"/>
    <w:basedOn w:val="Fuentedeprrafopredeter"/>
    <w:rsid w:val="00111165"/>
  </w:style>
  <w:style w:type="character" w:customStyle="1" w:styleId="versiculo">
    <w:name w:val="versiculo"/>
    <w:basedOn w:val="Fuentedeprrafopredeter"/>
    <w:rsid w:val="00F340EF"/>
  </w:style>
  <w:style w:type="character" w:customStyle="1" w:styleId="texto">
    <w:name w:val="texto"/>
    <w:basedOn w:val="Fuentedeprrafopredeter"/>
    <w:rsid w:val="00F34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ack\AppData\Local\Microsoft\Office\16.0\DTS\es-ES%7b63899294-B895-457F-BBAA-E29A07713037%7d\%7b02F748B6-FB5C-4AC8-A68E-D1D80FDB3D76%7dtf16392796_win32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1814F3-53E3-49F4-8FA7-4EAC8E2FD093}">
  <we:reference id="wa200006000" version="1.2.1.0" store="es-ES" storeType="OMEX"/>
  <we:alternateReferences>
    <we:reference id="WA200006000" version="1.2.1.0" store="WA200006000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{02F748B6-FB5C-4AC8-A68E-D1D80FDB3D76}tf16392796_win32.dotx</Template>
  <TotalTime>1806</TotalTime>
  <Pages>1</Pages>
  <Words>2567</Words>
  <Characters>14123</Characters>
  <Application>Microsoft Office Word</Application>
  <DocSecurity>0</DocSecurity>
  <Lines>117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asack</dc:creator>
  <cp:keywords/>
  <dc:description/>
  <cp:lastModifiedBy>ADRIAN SACKS NOGAL</cp:lastModifiedBy>
  <cp:revision>3</cp:revision>
  <dcterms:created xsi:type="dcterms:W3CDTF">2025-10-16T10:52:00Z</dcterms:created>
  <dcterms:modified xsi:type="dcterms:W3CDTF">2025-10-25T22:32:00Z</dcterms:modified>
</cp:coreProperties>
</file>